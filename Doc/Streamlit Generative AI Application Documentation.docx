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D6328" w14:textId="77777777" w:rsidR="001A5429" w:rsidRPr="00E237E8" w:rsidRDefault="001A5429" w:rsidP="001E1E58"/>
    <w:tbl>
      <w:tblPr>
        <w:tblW w:w="9513" w:type="dxa"/>
        <w:tblLook w:val="0600" w:firstRow="0" w:lastRow="0" w:firstColumn="0" w:lastColumn="0" w:noHBand="1" w:noVBand="1"/>
      </w:tblPr>
      <w:tblGrid>
        <w:gridCol w:w="1465"/>
        <w:gridCol w:w="915"/>
        <w:gridCol w:w="4669"/>
        <w:gridCol w:w="1374"/>
        <w:gridCol w:w="1090"/>
      </w:tblGrid>
      <w:tr w:rsidR="0092125E" w:rsidRPr="00E237E8" w14:paraId="7749283D" w14:textId="77777777" w:rsidTr="009324F5">
        <w:trPr>
          <w:trHeight w:val="1427"/>
        </w:trPr>
        <w:tc>
          <w:tcPr>
            <w:tcW w:w="9513" w:type="dxa"/>
            <w:gridSpan w:val="5"/>
            <w:vAlign w:val="center"/>
          </w:tcPr>
          <w:p w14:paraId="7FF1B8BD" w14:textId="1EA25525" w:rsidR="0092125E" w:rsidRPr="00E237E8" w:rsidRDefault="009324F5" w:rsidP="0092125E">
            <w:pPr>
              <w:pStyle w:val="Title"/>
            </w:pPr>
            <w:sdt>
              <w:sdtPr>
                <w:rPr>
                  <w:rFonts w:ascii="Cambria" w:hAnsi="Cambria" w:cs="Segoe UI"/>
                  <w:color w:val="374151"/>
                  <w:sz w:val="48"/>
                  <w:szCs w:val="48"/>
                </w:rPr>
                <w:alias w:val="Title"/>
                <w:tag w:val=""/>
                <w:id w:val="2016188051"/>
                <w:placeholder>
                  <w:docPart w:val="2FFEFA4247034384A40001F4E3F53081"/>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Pr="009324F5">
                  <w:rPr>
                    <w:rFonts w:ascii="Cambria" w:hAnsi="Cambria" w:cs="Segoe UI"/>
                    <w:color w:val="374151"/>
                    <w:sz w:val="48"/>
                    <w:szCs w:val="48"/>
                  </w:rPr>
                  <w:t>Streamlit Generative AI Application Documentation</w:t>
                </w:r>
              </w:sdtContent>
            </w:sdt>
          </w:p>
        </w:tc>
      </w:tr>
      <w:tr w:rsidR="0092125E" w:rsidRPr="00E237E8" w14:paraId="7BB83019" w14:textId="77777777" w:rsidTr="009324F5">
        <w:trPr>
          <w:trHeight w:val="139"/>
        </w:trPr>
        <w:tc>
          <w:tcPr>
            <w:tcW w:w="1465" w:type="dxa"/>
            <w:shd w:val="clear" w:color="auto" w:fill="auto"/>
          </w:tcPr>
          <w:p w14:paraId="4C99967C" w14:textId="77777777" w:rsidR="0092125E" w:rsidRPr="00E237E8" w:rsidRDefault="0092125E" w:rsidP="0092125E">
            <w:pPr>
              <w:spacing w:before="0" w:after="0"/>
              <w:rPr>
                <w:sz w:val="10"/>
                <w:szCs w:val="10"/>
              </w:rPr>
            </w:pPr>
          </w:p>
        </w:tc>
        <w:tc>
          <w:tcPr>
            <w:tcW w:w="6958" w:type="dxa"/>
            <w:gridSpan w:val="3"/>
            <w:shd w:val="clear" w:color="auto" w:fill="F0CDA1" w:themeFill="accent1"/>
            <w:vAlign w:val="center"/>
          </w:tcPr>
          <w:p w14:paraId="3B2EE34C" w14:textId="77777777" w:rsidR="0092125E" w:rsidRPr="00E237E8" w:rsidRDefault="0092125E" w:rsidP="0092125E">
            <w:pPr>
              <w:spacing w:before="0" w:after="0"/>
              <w:rPr>
                <w:sz w:val="10"/>
                <w:szCs w:val="10"/>
              </w:rPr>
            </w:pPr>
          </w:p>
        </w:tc>
        <w:tc>
          <w:tcPr>
            <w:tcW w:w="1089" w:type="dxa"/>
            <w:shd w:val="clear" w:color="auto" w:fill="auto"/>
          </w:tcPr>
          <w:p w14:paraId="10D2A2B2" w14:textId="77777777" w:rsidR="0092125E" w:rsidRPr="00E237E8" w:rsidRDefault="0092125E" w:rsidP="0092125E">
            <w:pPr>
              <w:spacing w:before="0" w:after="0"/>
              <w:rPr>
                <w:sz w:val="10"/>
                <w:szCs w:val="10"/>
              </w:rPr>
            </w:pPr>
          </w:p>
        </w:tc>
      </w:tr>
      <w:tr w:rsidR="0092125E" w:rsidRPr="00E237E8" w14:paraId="586759CA" w14:textId="77777777" w:rsidTr="009324F5">
        <w:trPr>
          <w:trHeight w:val="1415"/>
        </w:trPr>
        <w:tc>
          <w:tcPr>
            <w:tcW w:w="9513" w:type="dxa"/>
            <w:gridSpan w:val="5"/>
            <w:vAlign w:val="center"/>
          </w:tcPr>
          <w:p w14:paraId="641A1A14" w14:textId="549D23E8" w:rsidR="0092125E" w:rsidRPr="00E237E8" w:rsidRDefault="0092125E" w:rsidP="00D83966">
            <w:pPr>
              <w:pStyle w:val="Title"/>
            </w:pPr>
          </w:p>
        </w:tc>
      </w:tr>
      <w:tr w:rsidR="0092125E" w:rsidRPr="00E237E8" w14:paraId="67E56110" w14:textId="77777777" w:rsidTr="009324F5">
        <w:trPr>
          <w:trHeight w:val="1332"/>
        </w:trPr>
        <w:tc>
          <w:tcPr>
            <w:tcW w:w="2380" w:type="dxa"/>
            <w:gridSpan w:val="2"/>
          </w:tcPr>
          <w:p w14:paraId="0FEC8323" w14:textId="77777777" w:rsidR="0092125E" w:rsidRPr="00E237E8" w:rsidRDefault="0092125E" w:rsidP="001E1E58"/>
        </w:tc>
        <w:tc>
          <w:tcPr>
            <w:tcW w:w="4669" w:type="dxa"/>
            <w:shd w:val="clear" w:color="auto" w:fill="F0CDA1" w:themeFill="accent1"/>
            <w:vAlign w:val="center"/>
          </w:tcPr>
          <w:p w14:paraId="7F6F86A4" w14:textId="4DBD5790" w:rsidR="0092125E" w:rsidRPr="00E237E8" w:rsidRDefault="009324F5" w:rsidP="0092125E">
            <w:pPr>
              <w:pStyle w:val="Subtitle"/>
            </w:pPr>
            <w:r>
              <w:t>Ramesh J</w:t>
            </w:r>
            <w:r w:rsidR="00583B7D">
              <w:t>..</w:t>
            </w:r>
          </w:p>
        </w:tc>
        <w:tc>
          <w:tcPr>
            <w:tcW w:w="2462" w:type="dxa"/>
            <w:gridSpan w:val="2"/>
          </w:tcPr>
          <w:p w14:paraId="748D32DE" w14:textId="77777777" w:rsidR="0092125E" w:rsidRPr="00E237E8" w:rsidRDefault="0092125E" w:rsidP="001E1E58"/>
        </w:tc>
      </w:tr>
    </w:tbl>
    <w:p w14:paraId="65C98ABC" w14:textId="77777777" w:rsidR="00066DE2" w:rsidRPr="00E237E8" w:rsidRDefault="001A5429" w:rsidP="0092125E">
      <w:r w:rsidRPr="00E237E8">
        <w:t xml:space="preserve"> </w:t>
      </w:r>
    </w:p>
    <w:p w14:paraId="7FDC4C06" w14:textId="77777777" w:rsidR="00066DE2" w:rsidRPr="00E237E8" w:rsidRDefault="00066DE2" w:rsidP="00066DE2">
      <w:pPr>
        <w:sectPr w:rsidR="00066DE2" w:rsidRPr="00E237E8" w:rsidSect="00D04D2D">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415D7A71" w14:textId="77777777" w:rsidR="001E1E58" w:rsidRPr="00E237E8" w:rsidRDefault="00493EC0" w:rsidP="003F13B0">
          <w:pPr>
            <w:pStyle w:val="TOCHeading"/>
          </w:pPr>
          <w:r w:rsidRPr="00E237E8">
            <w:t>TABLE OF CONTENTS</w:t>
          </w:r>
        </w:p>
        <w:p w14:paraId="5E9896D7" w14:textId="1E5FC385" w:rsidR="00583B7D" w:rsidRDefault="001E1E58">
          <w:pPr>
            <w:pStyle w:val="TOC1"/>
            <w:tabs>
              <w:tab w:val="right" w:leader="dot" w:pos="5030"/>
            </w:tabs>
            <w:rPr>
              <w:rFonts w:eastAsiaTheme="minorEastAsia"/>
              <w:noProof/>
              <w:color w:val="auto"/>
              <w:kern w:val="2"/>
              <w:sz w:val="22"/>
              <w:lang w:val="en-IN" w:eastAsia="en-IN"/>
              <w14:ligatures w14:val="standardContextual"/>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anchor="_Toc156470837" w:history="1">
            <w:r w:rsidR="00583B7D" w:rsidRPr="000E09C9">
              <w:rPr>
                <w:rStyle w:val="Hyperlink"/>
                <w:noProof/>
              </w:rPr>
              <w:t>Introduction</w:t>
            </w:r>
            <w:r w:rsidR="00583B7D">
              <w:rPr>
                <w:noProof/>
                <w:webHidden/>
              </w:rPr>
              <w:tab/>
            </w:r>
            <w:r w:rsidR="00583B7D">
              <w:rPr>
                <w:noProof/>
                <w:webHidden/>
              </w:rPr>
              <w:fldChar w:fldCharType="begin"/>
            </w:r>
            <w:r w:rsidR="00583B7D">
              <w:rPr>
                <w:noProof/>
                <w:webHidden/>
              </w:rPr>
              <w:instrText xml:space="preserve"> PAGEREF _Toc156470837 \h </w:instrText>
            </w:r>
            <w:r w:rsidR="00583B7D">
              <w:rPr>
                <w:noProof/>
                <w:webHidden/>
              </w:rPr>
            </w:r>
            <w:r w:rsidR="00583B7D">
              <w:rPr>
                <w:noProof/>
                <w:webHidden/>
              </w:rPr>
              <w:fldChar w:fldCharType="separate"/>
            </w:r>
            <w:r w:rsidR="00583B7D">
              <w:rPr>
                <w:noProof/>
                <w:webHidden/>
              </w:rPr>
              <w:t>3</w:t>
            </w:r>
            <w:r w:rsidR="00583B7D">
              <w:rPr>
                <w:noProof/>
                <w:webHidden/>
              </w:rPr>
              <w:fldChar w:fldCharType="end"/>
            </w:r>
          </w:hyperlink>
        </w:p>
        <w:p w14:paraId="1EDFAE98" w14:textId="58BCD5CD" w:rsidR="00583B7D" w:rsidRDefault="00583B7D">
          <w:pPr>
            <w:pStyle w:val="TOC1"/>
            <w:tabs>
              <w:tab w:val="left" w:pos="440"/>
              <w:tab w:val="right" w:leader="dot" w:pos="5030"/>
            </w:tabs>
            <w:rPr>
              <w:rFonts w:eastAsiaTheme="minorEastAsia"/>
              <w:noProof/>
              <w:color w:val="auto"/>
              <w:kern w:val="2"/>
              <w:sz w:val="22"/>
              <w:lang w:val="en-IN" w:eastAsia="en-IN"/>
              <w14:ligatures w14:val="standardContextual"/>
            </w:rPr>
          </w:pPr>
          <w:hyperlink w:anchor="_Toc156470838" w:history="1">
            <w:r w:rsidRPr="000E09C9">
              <w:rPr>
                <w:rStyle w:val="Hyperlink"/>
                <w:noProof/>
              </w:rPr>
              <w:t>1.</w:t>
            </w:r>
            <w:r>
              <w:rPr>
                <w:rFonts w:eastAsiaTheme="minorEastAsia"/>
                <w:noProof/>
                <w:color w:val="auto"/>
                <w:kern w:val="2"/>
                <w:sz w:val="22"/>
                <w:lang w:val="en-IN" w:eastAsia="en-IN"/>
                <w14:ligatures w14:val="standardContextual"/>
              </w:rPr>
              <w:tab/>
            </w:r>
            <w:r w:rsidRPr="000E09C9">
              <w:rPr>
                <w:rStyle w:val="Hyperlink"/>
                <w:noProof/>
              </w:rPr>
              <w:t>Features</w:t>
            </w:r>
            <w:r>
              <w:rPr>
                <w:noProof/>
                <w:webHidden/>
              </w:rPr>
              <w:tab/>
            </w:r>
            <w:r>
              <w:rPr>
                <w:noProof/>
                <w:webHidden/>
              </w:rPr>
              <w:fldChar w:fldCharType="begin"/>
            </w:r>
            <w:r>
              <w:rPr>
                <w:noProof/>
                <w:webHidden/>
              </w:rPr>
              <w:instrText xml:space="preserve"> PAGEREF _Toc156470838 \h </w:instrText>
            </w:r>
            <w:r>
              <w:rPr>
                <w:noProof/>
                <w:webHidden/>
              </w:rPr>
            </w:r>
            <w:r>
              <w:rPr>
                <w:noProof/>
                <w:webHidden/>
              </w:rPr>
              <w:fldChar w:fldCharType="separate"/>
            </w:r>
            <w:r>
              <w:rPr>
                <w:noProof/>
                <w:webHidden/>
              </w:rPr>
              <w:t>3</w:t>
            </w:r>
            <w:r>
              <w:rPr>
                <w:noProof/>
                <w:webHidden/>
              </w:rPr>
              <w:fldChar w:fldCharType="end"/>
            </w:r>
          </w:hyperlink>
        </w:p>
        <w:p w14:paraId="0639B3B2" w14:textId="1362D650" w:rsidR="00583B7D" w:rsidRDefault="00583B7D">
          <w:pPr>
            <w:pStyle w:val="TOC1"/>
            <w:tabs>
              <w:tab w:val="left" w:pos="440"/>
              <w:tab w:val="right" w:leader="dot" w:pos="5030"/>
            </w:tabs>
            <w:rPr>
              <w:rFonts w:eastAsiaTheme="minorEastAsia"/>
              <w:noProof/>
              <w:color w:val="auto"/>
              <w:kern w:val="2"/>
              <w:sz w:val="22"/>
              <w:lang w:val="en-IN" w:eastAsia="en-IN"/>
              <w14:ligatures w14:val="standardContextual"/>
            </w:rPr>
          </w:pPr>
          <w:hyperlink w:anchor="_Toc156470839" w:history="1">
            <w:r w:rsidRPr="000E09C9">
              <w:rPr>
                <w:rStyle w:val="Hyperlink"/>
                <w:noProof/>
              </w:rPr>
              <w:t>2.</w:t>
            </w:r>
            <w:r>
              <w:rPr>
                <w:rFonts w:eastAsiaTheme="minorEastAsia"/>
                <w:noProof/>
                <w:color w:val="auto"/>
                <w:kern w:val="2"/>
                <w:sz w:val="22"/>
                <w:lang w:val="en-IN" w:eastAsia="en-IN"/>
                <w14:ligatures w14:val="standardContextual"/>
              </w:rPr>
              <w:tab/>
            </w:r>
            <w:r w:rsidRPr="000E09C9">
              <w:rPr>
                <w:rStyle w:val="Hyperlink"/>
                <w:noProof/>
              </w:rPr>
              <w:t>Technology Stack</w:t>
            </w:r>
            <w:r>
              <w:rPr>
                <w:noProof/>
                <w:webHidden/>
              </w:rPr>
              <w:tab/>
            </w:r>
            <w:r>
              <w:rPr>
                <w:noProof/>
                <w:webHidden/>
              </w:rPr>
              <w:fldChar w:fldCharType="begin"/>
            </w:r>
            <w:r>
              <w:rPr>
                <w:noProof/>
                <w:webHidden/>
              </w:rPr>
              <w:instrText xml:space="preserve"> PAGEREF _Toc156470839 \h </w:instrText>
            </w:r>
            <w:r>
              <w:rPr>
                <w:noProof/>
                <w:webHidden/>
              </w:rPr>
            </w:r>
            <w:r>
              <w:rPr>
                <w:noProof/>
                <w:webHidden/>
              </w:rPr>
              <w:fldChar w:fldCharType="separate"/>
            </w:r>
            <w:r>
              <w:rPr>
                <w:noProof/>
                <w:webHidden/>
              </w:rPr>
              <w:t>3</w:t>
            </w:r>
            <w:r>
              <w:rPr>
                <w:noProof/>
                <w:webHidden/>
              </w:rPr>
              <w:fldChar w:fldCharType="end"/>
            </w:r>
          </w:hyperlink>
        </w:p>
        <w:p w14:paraId="6EAF6929" w14:textId="4B3BB23A" w:rsidR="00583B7D" w:rsidRDefault="00583B7D">
          <w:pPr>
            <w:pStyle w:val="TOC1"/>
            <w:tabs>
              <w:tab w:val="left" w:pos="440"/>
              <w:tab w:val="right" w:leader="dot" w:pos="5030"/>
            </w:tabs>
            <w:rPr>
              <w:rFonts w:eastAsiaTheme="minorEastAsia"/>
              <w:noProof/>
              <w:color w:val="auto"/>
              <w:kern w:val="2"/>
              <w:sz w:val="22"/>
              <w:lang w:val="en-IN" w:eastAsia="en-IN"/>
              <w14:ligatures w14:val="standardContextual"/>
            </w:rPr>
          </w:pPr>
          <w:hyperlink w:anchor="_Toc156470840" w:history="1">
            <w:r w:rsidRPr="000E09C9">
              <w:rPr>
                <w:rStyle w:val="Hyperlink"/>
                <w:noProof/>
              </w:rPr>
              <w:t>3.</w:t>
            </w:r>
            <w:r>
              <w:rPr>
                <w:rFonts w:eastAsiaTheme="minorEastAsia"/>
                <w:noProof/>
                <w:color w:val="auto"/>
                <w:kern w:val="2"/>
                <w:sz w:val="22"/>
                <w:lang w:val="en-IN" w:eastAsia="en-IN"/>
                <w14:ligatures w14:val="standardContextual"/>
              </w:rPr>
              <w:tab/>
            </w:r>
            <w:r w:rsidRPr="000E09C9">
              <w:rPr>
                <w:rStyle w:val="Hyperlink"/>
                <w:noProof/>
              </w:rPr>
              <w:t>Installation Guide</w:t>
            </w:r>
            <w:r>
              <w:rPr>
                <w:noProof/>
                <w:webHidden/>
              </w:rPr>
              <w:tab/>
            </w:r>
            <w:r>
              <w:rPr>
                <w:noProof/>
                <w:webHidden/>
              </w:rPr>
              <w:fldChar w:fldCharType="begin"/>
            </w:r>
            <w:r>
              <w:rPr>
                <w:noProof/>
                <w:webHidden/>
              </w:rPr>
              <w:instrText xml:space="preserve"> PAGEREF _Toc156470840 \h </w:instrText>
            </w:r>
            <w:r>
              <w:rPr>
                <w:noProof/>
                <w:webHidden/>
              </w:rPr>
            </w:r>
            <w:r>
              <w:rPr>
                <w:noProof/>
                <w:webHidden/>
              </w:rPr>
              <w:fldChar w:fldCharType="separate"/>
            </w:r>
            <w:r>
              <w:rPr>
                <w:noProof/>
                <w:webHidden/>
              </w:rPr>
              <w:t>4</w:t>
            </w:r>
            <w:r>
              <w:rPr>
                <w:noProof/>
                <w:webHidden/>
              </w:rPr>
              <w:fldChar w:fldCharType="end"/>
            </w:r>
          </w:hyperlink>
        </w:p>
        <w:p w14:paraId="5A623E42" w14:textId="0506C6AB" w:rsidR="00583B7D" w:rsidRDefault="00583B7D">
          <w:pPr>
            <w:pStyle w:val="TOC1"/>
            <w:tabs>
              <w:tab w:val="left" w:pos="440"/>
              <w:tab w:val="right" w:leader="dot" w:pos="5030"/>
            </w:tabs>
            <w:rPr>
              <w:rFonts w:eastAsiaTheme="minorEastAsia"/>
              <w:noProof/>
              <w:color w:val="auto"/>
              <w:kern w:val="2"/>
              <w:sz w:val="22"/>
              <w:lang w:val="en-IN" w:eastAsia="en-IN"/>
              <w14:ligatures w14:val="standardContextual"/>
            </w:rPr>
          </w:pPr>
          <w:hyperlink w:anchor="_Toc156470841" w:history="1">
            <w:r w:rsidRPr="000E09C9">
              <w:rPr>
                <w:rStyle w:val="Hyperlink"/>
                <w:noProof/>
              </w:rPr>
              <w:t>4.</w:t>
            </w:r>
            <w:r>
              <w:rPr>
                <w:rFonts w:eastAsiaTheme="minorEastAsia"/>
                <w:noProof/>
                <w:color w:val="auto"/>
                <w:kern w:val="2"/>
                <w:sz w:val="22"/>
                <w:lang w:val="en-IN" w:eastAsia="en-IN"/>
                <w14:ligatures w14:val="standardContextual"/>
              </w:rPr>
              <w:tab/>
            </w:r>
            <w:r w:rsidRPr="000E09C9">
              <w:rPr>
                <w:rStyle w:val="Hyperlink"/>
                <w:noProof/>
              </w:rPr>
              <w:t>Usage Guide</w:t>
            </w:r>
            <w:r>
              <w:rPr>
                <w:noProof/>
                <w:webHidden/>
              </w:rPr>
              <w:tab/>
            </w:r>
            <w:r>
              <w:rPr>
                <w:noProof/>
                <w:webHidden/>
              </w:rPr>
              <w:fldChar w:fldCharType="begin"/>
            </w:r>
            <w:r>
              <w:rPr>
                <w:noProof/>
                <w:webHidden/>
              </w:rPr>
              <w:instrText xml:space="preserve"> PAGEREF _Toc156470841 \h </w:instrText>
            </w:r>
            <w:r>
              <w:rPr>
                <w:noProof/>
                <w:webHidden/>
              </w:rPr>
            </w:r>
            <w:r>
              <w:rPr>
                <w:noProof/>
                <w:webHidden/>
              </w:rPr>
              <w:fldChar w:fldCharType="separate"/>
            </w:r>
            <w:r>
              <w:rPr>
                <w:noProof/>
                <w:webHidden/>
              </w:rPr>
              <w:t>4</w:t>
            </w:r>
            <w:r>
              <w:rPr>
                <w:noProof/>
                <w:webHidden/>
              </w:rPr>
              <w:fldChar w:fldCharType="end"/>
            </w:r>
          </w:hyperlink>
        </w:p>
        <w:p w14:paraId="05FB4744" w14:textId="1B726F42" w:rsidR="00583B7D" w:rsidRDefault="00583B7D">
          <w:pPr>
            <w:pStyle w:val="TOC1"/>
            <w:tabs>
              <w:tab w:val="left" w:pos="440"/>
              <w:tab w:val="right" w:leader="dot" w:pos="5030"/>
            </w:tabs>
            <w:rPr>
              <w:rFonts w:eastAsiaTheme="minorEastAsia"/>
              <w:noProof/>
              <w:color w:val="auto"/>
              <w:kern w:val="2"/>
              <w:sz w:val="22"/>
              <w:lang w:val="en-IN" w:eastAsia="en-IN"/>
              <w14:ligatures w14:val="standardContextual"/>
            </w:rPr>
          </w:pPr>
          <w:hyperlink w:anchor="_Toc156470842" w:history="1">
            <w:r w:rsidRPr="000E09C9">
              <w:rPr>
                <w:rStyle w:val="Hyperlink"/>
                <w:noProof/>
              </w:rPr>
              <w:t>5.</w:t>
            </w:r>
            <w:r>
              <w:rPr>
                <w:rFonts w:eastAsiaTheme="minorEastAsia"/>
                <w:noProof/>
                <w:color w:val="auto"/>
                <w:kern w:val="2"/>
                <w:sz w:val="22"/>
                <w:lang w:val="en-IN" w:eastAsia="en-IN"/>
                <w14:ligatures w14:val="standardContextual"/>
              </w:rPr>
              <w:tab/>
            </w:r>
            <w:r w:rsidRPr="000E09C9">
              <w:rPr>
                <w:rStyle w:val="Hyperlink"/>
                <w:noProof/>
              </w:rPr>
              <w:t>License</w:t>
            </w:r>
            <w:r>
              <w:rPr>
                <w:noProof/>
                <w:webHidden/>
              </w:rPr>
              <w:tab/>
            </w:r>
            <w:r>
              <w:rPr>
                <w:noProof/>
                <w:webHidden/>
              </w:rPr>
              <w:fldChar w:fldCharType="begin"/>
            </w:r>
            <w:r>
              <w:rPr>
                <w:noProof/>
                <w:webHidden/>
              </w:rPr>
              <w:instrText xml:space="preserve"> PAGEREF _Toc156470842 \h </w:instrText>
            </w:r>
            <w:r>
              <w:rPr>
                <w:noProof/>
                <w:webHidden/>
              </w:rPr>
            </w:r>
            <w:r>
              <w:rPr>
                <w:noProof/>
                <w:webHidden/>
              </w:rPr>
              <w:fldChar w:fldCharType="separate"/>
            </w:r>
            <w:r>
              <w:rPr>
                <w:noProof/>
                <w:webHidden/>
              </w:rPr>
              <w:t>5</w:t>
            </w:r>
            <w:r>
              <w:rPr>
                <w:noProof/>
                <w:webHidden/>
              </w:rPr>
              <w:fldChar w:fldCharType="end"/>
            </w:r>
          </w:hyperlink>
        </w:p>
        <w:p w14:paraId="13E9B4A7" w14:textId="492BF59A" w:rsidR="00583B7D" w:rsidRDefault="00583B7D">
          <w:pPr>
            <w:pStyle w:val="TOC1"/>
            <w:tabs>
              <w:tab w:val="left" w:pos="440"/>
              <w:tab w:val="right" w:leader="dot" w:pos="5030"/>
            </w:tabs>
            <w:rPr>
              <w:rFonts w:eastAsiaTheme="minorEastAsia"/>
              <w:noProof/>
              <w:color w:val="auto"/>
              <w:kern w:val="2"/>
              <w:sz w:val="22"/>
              <w:lang w:val="en-IN" w:eastAsia="en-IN"/>
              <w14:ligatures w14:val="standardContextual"/>
            </w:rPr>
          </w:pPr>
          <w:hyperlink w:anchor="_Toc156470843" w:history="1">
            <w:r w:rsidRPr="000E09C9">
              <w:rPr>
                <w:rStyle w:val="Hyperlink"/>
                <w:noProof/>
              </w:rPr>
              <w:t>6.</w:t>
            </w:r>
            <w:r>
              <w:rPr>
                <w:rFonts w:eastAsiaTheme="minorEastAsia"/>
                <w:noProof/>
                <w:color w:val="auto"/>
                <w:kern w:val="2"/>
                <w:sz w:val="22"/>
                <w:lang w:val="en-IN" w:eastAsia="en-IN"/>
                <w14:ligatures w14:val="standardContextual"/>
              </w:rPr>
              <w:tab/>
            </w:r>
            <w:r w:rsidRPr="000E09C9">
              <w:rPr>
                <w:rStyle w:val="Hyperlink"/>
                <w:noProof/>
              </w:rPr>
              <w:t>Contact Information</w:t>
            </w:r>
            <w:r>
              <w:rPr>
                <w:noProof/>
                <w:webHidden/>
              </w:rPr>
              <w:tab/>
            </w:r>
            <w:r>
              <w:rPr>
                <w:noProof/>
                <w:webHidden/>
              </w:rPr>
              <w:fldChar w:fldCharType="begin"/>
            </w:r>
            <w:r>
              <w:rPr>
                <w:noProof/>
                <w:webHidden/>
              </w:rPr>
              <w:instrText xml:space="preserve"> PAGEREF _Toc156470843 \h </w:instrText>
            </w:r>
            <w:r>
              <w:rPr>
                <w:noProof/>
                <w:webHidden/>
              </w:rPr>
            </w:r>
            <w:r>
              <w:rPr>
                <w:noProof/>
                <w:webHidden/>
              </w:rPr>
              <w:fldChar w:fldCharType="separate"/>
            </w:r>
            <w:r>
              <w:rPr>
                <w:noProof/>
                <w:webHidden/>
              </w:rPr>
              <w:t>5</w:t>
            </w:r>
            <w:r>
              <w:rPr>
                <w:noProof/>
                <w:webHidden/>
              </w:rPr>
              <w:fldChar w:fldCharType="end"/>
            </w:r>
          </w:hyperlink>
        </w:p>
        <w:p w14:paraId="2A2548CC" w14:textId="07C41FF2" w:rsidR="001E1E58" w:rsidRPr="00E237E8" w:rsidRDefault="001E1E58" w:rsidP="00974BF8">
          <w:pPr>
            <w:tabs>
              <w:tab w:val="left" w:pos="5670"/>
            </w:tabs>
            <w:ind w:left="5103"/>
          </w:pPr>
          <w:r w:rsidRPr="00E237E8">
            <w:rPr>
              <w:b/>
              <w:bCs/>
              <w:noProof/>
            </w:rPr>
            <w:fldChar w:fldCharType="end"/>
          </w:r>
        </w:p>
      </w:sdtContent>
    </w:sdt>
    <w:p w14:paraId="7366772C" w14:textId="77777777" w:rsidR="000A7626" w:rsidRPr="00E237E8" w:rsidRDefault="000A7626" w:rsidP="000A7626"/>
    <w:p w14:paraId="3CF6D49C" w14:textId="77777777" w:rsidR="000A7626" w:rsidRPr="00E237E8" w:rsidRDefault="000A7626" w:rsidP="000A7626">
      <w:pPr>
        <w:sectPr w:rsidR="000A7626" w:rsidRPr="00E237E8" w:rsidSect="00D04D2D">
          <w:footerReference w:type="first" r:id="rId14"/>
          <w:pgSz w:w="12240" w:h="15840" w:code="1"/>
          <w:pgMar w:top="2160" w:right="1080" w:bottom="720" w:left="6120" w:header="432" w:footer="432" w:gutter="0"/>
          <w:pgNumType w:fmt="lowerRoman"/>
          <w:cols w:space="708"/>
          <w:titlePg/>
          <w:docGrid w:linePitch="360"/>
        </w:sectPr>
      </w:pPr>
    </w:p>
    <w:bookmarkStart w:id="0" w:name="_Toc156470837"/>
    <w:p w14:paraId="644747CD" w14:textId="77777777" w:rsidR="001E1E58" w:rsidRPr="00E237E8" w:rsidRDefault="00000000" w:rsidP="0003123C">
      <w:pPr>
        <w:pStyle w:val="Heading1"/>
      </w:pPr>
      <w:sdt>
        <w:sdtPr>
          <w:id w:val="1498622095"/>
          <w:placeholder>
            <w:docPart w:val="D90C183C8F6748DB8B1741865109B89E"/>
          </w:placeholder>
          <w:temporary/>
          <w:showingPlcHdr/>
          <w15:appearance w15:val="hidden"/>
        </w:sdtPr>
        <w:sdtContent>
          <w:r w:rsidR="00347AF5" w:rsidRPr="00E237E8">
            <w:t>Introduction</w:t>
          </w:r>
        </w:sdtContent>
      </w:sdt>
      <w:bookmarkEnd w:id="0"/>
    </w:p>
    <w:p w14:paraId="463292CD" w14:textId="7365ABAE" w:rsidR="0003123C" w:rsidRPr="009324F5" w:rsidRDefault="009324F5" w:rsidP="00974DD3">
      <w:pPr>
        <w:spacing w:before="0" w:after="0"/>
        <w:rPr>
          <w:rFonts w:ascii="Cambria" w:hAnsi="Cambria"/>
        </w:rPr>
      </w:pPr>
      <w:r w:rsidRPr="009324F5">
        <w:rPr>
          <w:rFonts w:ascii="Cambria" w:hAnsi="Cambria" w:cs="Segoe UI"/>
          <w:color w:val="374151"/>
        </w:rPr>
        <w:t xml:space="preserve">The </w:t>
      </w:r>
      <w:proofErr w:type="spellStart"/>
      <w:r w:rsidRPr="009324F5">
        <w:rPr>
          <w:rFonts w:ascii="Cambria" w:hAnsi="Cambria" w:cs="Segoe UI"/>
          <w:color w:val="374151"/>
        </w:rPr>
        <w:t>Streamlit</w:t>
      </w:r>
      <w:proofErr w:type="spellEnd"/>
      <w:r w:rsidRPr="009324F5">
        <w:rPr>
          <w:rFonts w:ascii="Cambria" w:hAnsi="Cambria" w:cs="Segoe UI"/>
          <w:color w:val="374151"/>
        </w:rPr>
        <w:t xml:space="preserve"> Generative AI Application is an innovative web application that integrates Google's advanced generative AI models. It provides an interactive platform for users to engage with AI technology for text and image generation. The application showcases how AI can be used for creative content generation and demonstrates the integration of image processing within a </w:t>
      </w:r>
      <w:proofErr w:type="spellStart"/>
      <w:r w:rsidRPr="009324F5">
        <w:rPr>
          <w:rFonts w:ascii="Cambria" w:hAnsi="Cambria" w:cs="Segoe UI"/>
          <w:color w:val="374151"/>
        </w:rPr>
        <w:t>Streamlit</w:t>
      </w:r>
      <w:proofErr w:type="spellEnd"/>
      <w:r w:rsidRPr="009324F5">
        <w:rPr>
          <w:rFonts w:ascii="Cambria" w:hAnsi="Cambria" w:cs="Segoe UI"/>
          <w:color w:val="374151"/>
        </w:rPr>
        <w:t xml:space="preserve"> interface.</w:t>
      </w:r>
    </w:p>
    <w:p w14:paraId="5350F826" w14:textId="61957D98" w:rsidR="0003123C" w:rsidRPr="00E237E8" w:rsidRDefault="009324F5" w:rsidP="00BA31C4">
      <w:pPr>
        <w:pStyle w:val="Heading1"/>
        <w:numPr>
          <w:ilvl w:val="0"/>
          <w:numId w:val="18"/>
        </w:numPr>
        <w:tabs>
          <w:tab w:val="left" w:pos="284"/>
        </w:tabs>
        <w:ind w:left="0" w:firstLine="0"/>
      </w:pPr>
      <w:bookmarkStart w:id="1" w:name="_Toc156470838"/>
      <w:r w:rsidRPr="009324F5">
        <w:t>Features</w:t>
      </w:r>
      <w:bookmarkEnd w:id="1"/>
    </w:p>
    <w:p w14:paraId="0D73236F" w14:textId="77777777" w:rsidR="009324F5" w:rsidRDefault="009324F5" w:rsidP="009324F5">
      <w:pPr>
        <w:pStyle w:val="ListParagraph"/>
        <w:numPr>
          <w:ilvl w:val="0"/>
          <w:numId w:val="40"/>
        </w:numPr>
        <w:spacing w:before="0" w:after="0" w:line="240" w:lineRule="auto"/>
        <w:rPr>
          <w:rFonts w:ascii="Cambria" w:hAnsi="Cambria" w:cs="Segoe UI"/>
          <w:color w:val="374151"/>
        </w:rPr>
      </w:pPr>
      <w:r w:rsidRPr="009324F5">
        <w:rPr>
          <w:rFonts w:ascii="Cambria" w:hAnsi="Cambria" w:cs="Segoe UI"/>
          <w:b/>
          <w:bCs/>
          <w:color w:val="374151"/>
        </w:rPr>
        <w:t>Text Generation:</w:t>
      </w:r>
      <w:r w:rsidRPr="009324F5">
        <w:rPr>
          <w:rFonts w:ascii="Cambria" w:hAnsi="Cambria" w:cs="Segoe UI"/>
          <w:color w:val="374151"/>
        </w:rPr>
        <w:t xml:space="preserve"> Users can input text prompts to generate contextually relevant and creative content.</w:t>
      </w:r>
    </w:p>
    <w:p w14:paraId="32559C7F" w14:textId="77777777" w:rsidR="009324F5" w:rsidRPr="009324F5" w:rsidRDefault="009324F5" w:rsidP="009324F5">
      <w:pPr>
        <w:pStyle w:val="ListParagraph"/>
        <w:spacing w:before="0" w:after="0" w:line="240" w:lineRule="auto"/>
        <w:rPr>
          <w:rFonts w:ascii="Cambria" w:hAnsi="Cambria" w:cs="Segoe UI"/>
          <w:color w:val="374151"/>
        </w:rPr>
      </w:pPr>
    </w:p>
    <w:p w14:paraId="152316C5" w14:textId="77777777" w:rsidR="009324F5" w:rsidRDefault="009324F5" w:rsidP="009324F5">
      <w:pPr>
        <w:pStyle w:val="ListParagraph"/>
        <w:numPr>
          <w:ilvl w:val="0"/>
          <w:numId w:val="40"/>
        </w:numPr>
        <w:spacing w:before="0" w:after="0" w:line="240" w:lineRule="auto"/>
        <w:rPr>
          <w:rFonts w:ascii="Cambria" w:hAnsi="Cambria" w:cs="Segoe UI"/>
          <w:color w:val="374151"/>
        </w:rPr>
      </w:pPr>
      <w:r w:rsidRPr="009324F5">
        <w:rPr>
          <w:rFonts w:ascii="Cambria" w:hAnsi="Cambria" w:cs="Segoe UI"/>
          <w:b/>
          <w:bCs/>
          <w:color w:val="374151"/>
        </w:rPr>
        <w:t>Image Generation and Modification:</w:t>
      </w:r>
      <w:r w:rsidRPr="009324F5">
        <w:rPr>
          <w:rFonts w:ascii="Cambria" w:hAnsi="Cambria" w:cs="Segoe UI"/>
          <w:color w:val="374151"/>
        </w:rPr>
        <w:t xml:space="preserve"> The application supports image-based AI models, allowing users to upload and transform images based on textual prompts.</w:t>
      </w:r>
    </w:p>
    <w:p w14:paraId="4BB38278" w14:textId="77777777" w:rsidR="009324F5" w:rsidRPr="009324F5" w:rsidRDefault="009324F5" w:rsidP="009324F5">
      <w:pPr>
        <w:spacing w:before="0" w:after="0" w:line="240" w:lineRule="auto"/>
        <w:rPr>
          <w:rFonts w:ascii="Cambria" w:hAnsi="Cambria" w:cs="Segoe UI"/>
          <w:color w:val="374151"/>
        </w:rPr>
      </w:pPr>
    </w:p>
    <w:p w14:paraId="7E2D34F1" w14:textId="77777777" w:rsidR="009324F5" w:rsidRDefault="009324F5" w:rsidP="009324F5">
      <w:pPr>
        <w:pStyle w:val="ListParagraph"/>
        <w:numPr>
          <w:ilvl w:val="0"/>
          <w:numId w:val="40"/>
        </w:numPr>
        <w:spacing w:before="0" w:after="0" w:line="240" w:lineRule="auto"/>
        <w:rPr>
          <w:rFonts w:ascii="Cambria" w:hAnsi="Cambria" w:cs="Segoe UI"/>
          <w:color w:val="374151"/>
        </w:rPr>
      </w:pPr>
      <w:r w:rsidRPr="009324F5">
        <w:rPr>
          <w:rFonts w:ascii="Cambria" w:hAnsi="Cambria" w:cs="Segoe UI"/>
          <w:b/>
          <w:bCs/>
          <w:color w:val="374151"/>
        </w:rPr>
        <w:t>Customizable User Interface:</w:t>
      </w:r>
      <w:r w:rsidRPr="009324F5">
        <w:rPr>
          <w:rFonts w:ascii="Cambria" w:hAnsi="Cambria" w:cs="Segoe UI"/>
          <w:color w:val="374151"/>
        </w:rPr>
        <w:t xml:space="preserve"> Featuring a user-friendly sidebar for API key input and model selection.</w:t>
      </w:r>
    </w:p>
    <w:p w14:paraId="5F51CEDE" w14:textId="77777777" w:rsidR="009324F5" w:rsidRPr="009324F5" w:rsidRDefault="009324F5" w:rsidP="009324F5">
      <w:pPr>
        <w:spacing w:before="0" w:after="0" w:line="240" w:lineRule="auto"/>
        <w:rPr>
          <w:rFonts w:ascii="Cambria" w:hAnsi="Cambria" w:cs="Segoe UI"/>
          <w:color w:val="374151"/>
        </w:rPr>
      </w:pPr>
    </w:p>
    <w:p w14:paraId="2754F64A" w14:textId="77777777" w:rsidR="009324F5" w:rsidRDefault="009324F5" w:rsidP="009324F5">
      <w:pPr>
        <w:pStyle w:val="ListParagraph"/>
        <w:numPr>
          <w:ilvl w:val="0"/>
          <w:numId w:val="40"/>
        </w:numPr>
        <w:spacing w:before="0" w:after="0" w:line="240" w:lineRule="auto"/>
        <w:rPr>
          <w:rFonts w:ascii="Cambria" w:hAnsi="Cambria" w:cs="Segoe UI"/>
          <w:color w:val="374151"/>
        </w:rPr>
      </w:pPr>
      <w:r w:rsidRPr="009324F5">
        <w:rPr>
          <w:rFonts w:ascii="Cambria" w:hAnsi="Cambria" w:cs="Segoe UI"/>
          <w:b/>
          <w:bCs/>
          <w:color w:val="374151"/>
        </w:rPr>
        <w:t>Dynamic Content Display:</w:t>
      </w:r>
      <w:r w:rsidRPr="009324F5">
        <w:rPr>
          <w:rFonts w:ascii="Cambria" w:hAnsi="Cambria" w:cs="Segoe UI"/>
          <w:color w:val="374151"/>
        </w:rPr>
        <w:t xml:space="preserve"> Instantly displays the output from the AI models within the app.</w:t>
      </w:r>
    </w:p>
    <w:p w14:paraId="08E01823" w14:textId="77777777" w:rsidR="009324F5" w:rsidRPr="009324F5" w:rsidRDefault="009324F5" w:rsidP="009324F5">
      <w:pPr>
        <w:spacing w:before="0" w:after="0" w:line="240" w:lineRule="auto"/>
        <w:rPr>
          <w:rFonts w:ascii="Cambria" w:hAnsi="Cambria" w:cs="Segoe UI"/>
          <w:color w:val="374151"/>
        </w:rPr>
      </w:pPr>
    </w:p>
    <w:p w14:paraId="513F95F4" w14:textId="01794EBA" w:rsidR="00BA31C4" w:rsidRDefault="009324F5" w:rsidP="009324F5">
      <w:pPr>
        <w:pStyle w:val="ListParagraph"/>
        <w:numPr>
          <w:ilvl w:val="0"/>
          <w:numId w:val="40"/>
        </w:numPr>
        <w:spacing w:before="0" w:after="0" w:line="240" w:lineRule="auto"/>
        <w:rPr>
          <w:rFonts w:ascii="Cambria" w:hAnsi="Cambria" w:cs="Segoe UI"/>
          <w:color w:val="374151"/>
        </w:rPr>
      </w:pPr>
      <w:r w:rsidRPr="009324F5">
        <w:rPr>
          <w:rFonts w:ascii="Cambria" w:hAnsi="Cambria" w:cs="Segoe UI"/>
          <w:b/>
          <w:bCs/>
          <w:color w:val="374151"/>
        </w:rPr>
        <w:t>Custom Banner Display:</w:t>
      </w:r>
      <w:r w:rsidRPr="009324F5">
        <w:rPr>
          <w:rFonts w:ascii="Cambria" w:hAnsi="Cambria" w:cs="Segoe UI"/>
          <w:color w:val="374151"/>
        </w:rPr>
        <w:t xml:space="preserve"> A feature demonstrating the ability to integrate custom images within the </w:t>
      </w:r>
      <w:proofErr w:type="spellStart"/>
      <w:r w:rsidRPr="009324F5">
        <w:rPr>
          <w:rFonts w:ascii="Cambria" w:hAnsi="Cambria" w:cs="Segoe UI"/>
          <w:color w:val="374151"/>
        </w:rPr>
        <w:t>Streamlit</w:t>
      </w:r>
      <w:proofErr w:type="spellEnd"/>
      <w:r w:rsidRPr="009324F5">
        <w:rPr>
          <w:rFonts w:ascii="Cambria" w:hAnsi="Cambria" w:cs="Segoe UI"/>
          <w:color w:val="374151"/>
        </w:rPr>
        <w:t xml:space="preserve"> framework.</w:t>
      </w:r>
    </w:p>
    <w:p w14:paraId="41E56989" w14:textId="77777777" w:rsidR="009324F5" w:rsidRPr="009324F5" w:rsidRDefault="009324F5" w:rsidP="009324F5">
      <w:pPr>
        <w:spacing w:before="0" w:after="0" w:line="240" w:lineRule="auto"/>
        <w:rPr>
          <w:rFonts w:ascii="Cambria" w:hAnsi="Cambria" w:cs="Segoe UI"/>
          <w:color w:val="374151"/>
        </w:rPr>
      </w:pPr>
    </w:p>
    <w:p w14:paraId="384304CA" w14:textId="2A834855" w:rsidR="00BA31C4" w:rsidRPr="00E237E8" w:rsidRDefault="009324F5" w:rsidP="009324F5">
      <w:pPr>
        <w:pStyle w:val="Heading1"/>
        <w:numPr>
          <w:ilvl w:val="0"/>
          <w:numId w:val="18"/>
        </w:numPr>
        <w:tabs>
          <w:tab w:val="left" w:pos="284"/>
        </w:tabs>
        <w:ind w:left="0" w:firstLine="0"/>
      </w:pPr>
      <w:bookmarkStart w:id="2" w:name="_Toc156470839"/>
      <w:r w:rsidRPr="009324F5">
        <w:t>Technology Stack</w:t>
      </w:r>
      <w:bookmarkEnd w:id="2"/>
    </w:p>
    <w:p w14:paraId="05C16194" w14:textId="77777777" w:rsidR="009324F5" w:rsidRPr="009324F5" w:rsidRDefault="009324F5" w:rsidP="009324F5">
      <w:pPr>
        <w:pStyle w:val="ListParagraph"/>
        <w:numPr>
          <w:ilvl w:val="0"/>
          <w:numId w:val="40"/>
        </w:numPr>
        <w:spacing w:before="0" w:after="0" w:line="240" w:lineRule="auto"/>
        <w:rPr>
          <w:rFonts w:ascii="Cambria" w:hAnsi="Cambria" w:cs="Segoe UI"/>
          <w:color w:val="374151"/>
        </w:rPr>
      </w:pPr>
      <w:proofErr w:type="spellStart"/>
      <w:r w:rsidRPr="009324F5">
        <w:rPr>
          <w:rFonts w:ascii="Cambria" w:hAnsi="Cambria" w:cs="Segoe UI"/>
          <w:b/>
          <w:bCs/>
          <w:color w:val="374151"/>
        </w:rPr>
        <w:t>Streamlit</w:t>
      </w:r>
      <w:proofErr w:type="spellEnd"/>
      <w:r w:rsidRPr="009324F5">
        <w:rPr>
          <w:rFonts w:ascii="Cambria" w:hAnsi="Cambria" w:cs="Segoe UI"/>
          <w:b/>
          <w:bCs/>
          <w:color w:val="374151"/>
        </w:rPr>
        <w:t>:</w:t>
      </w:r>
      <w:r w:rsidRPr="009324F5">
        <w:rPr>
          <w:rFonts w:ascii="Cambria" w:hAnsi="Cambria" w:cs="Segoe UI"/>
          <w:color w:val="374151"/>
        </w:rPr>
        <w:t xml:space="preserve"> A fast and efficient framework for building data applications. It is used to create the application's web interface.</w:t>
      </w:r>
    </w:p>
    <w:p w14:paraId="3049B270" w14:textId="77777777" w:rsidR="009324F5" w:rsidRPr="009324F5" w:rsidRDefault="009324F5" w:rsidP="009324F5">
      <w:pPr>
        <w:spacing w:before="0" w:after="0" w:line="240" w:lineRule="auto"/>
        <w:rPr>
          <w:rFonts w:ascii="Cambria" w:hAnsi="Cambria" w:cs="Segoe UI"/>
          <w:color w:val="374151"/>
        </w:rPr>
      </w:pPr>
    </w:p>
    <w:p w14:paraId="66C90BE2" w14:textId="77777777" w:rsidR="009324F5" w:rsidRPr="009324F5" w:rsidRDefault="009324F5" w:rsidP="009324F5">
      <w:pPr>
        <w:pStyle w:val="ListParagraph"/>
        <w:numPr>
          <w:ilvl w:val="0"/>
          <w:numId w:val="40"/>
        </w:numPr>
        <w:spacing w:before="0" w:after="0" w:line="240" w:lineRule="auto"/>
        <w:rPr>
          <w:rFonts w:ascii="Cambria" w:hAnsi="Cambria" w:cs="Segoe UI"/>
          <w:color w:val="374151"/>
        </w:rPr>
      </w:pPr>
      <w:r w:rsidRPr="009324F5">
        <w:rPr>
          <w:rFonts w:ascii="Cambria" w:hAnsi="Cambria" w:cs="Segoe UI"/>
          <w:b/>
          <w:bCs/>
          <w:color w:val="374151"/>
        </w:rPr>
        <w:t>Google Generative AI:</w:t>
      </w:r>
      <w:r w:rsidRPr="009324F5">
        <w:rPr>
          <w:rFonts w:ascii="Cambria" w:hAnsi="Cambria" w:cs="Segoe UI"/>
          <w:color w:val="374151"/>
        </w:rPr>
        <w:t xml:space="preserve"> Provides the backend AI models for text and image generation.</w:t>
      </w:r>
    </w:p>
    <w:p w14:paraId="79859C3D" w14:textId="77777777" w:rsidR="009324F5" w:rsidRPr="009324F5" w:rsidRDefault="009324F5" w:rsidP="009324F5">
      <w:pPr>
        <w:spacing w:before="0" w:after="0" w:line="240" w:lineRule="auto"/>
        <w:rPr>
          <w:rFonts w:ascii="Cambria" w:hAnsi="Cambria" w:cs="Segoe UI"/>
          <w:color w:val="374151"/>
        </w:rPr>
      </w:pPr>
    </w:p>
    <w:p w14:paraId="6708447E" w14:textId="49D9C1E1" w:rsidR="00BA31C4" w:rsidRPr="009324F5" w:rsidRDefault="009324F5" w:rsidP="009324F5">
      <w:pPr>
        <w:pStyle w:val="ListParagraph"/>
        <w:numPr>
          <w:ilvl w:val="0"/>
          <w:numId w:val="40"/>
        </w:numPr>
        <w:spacing w:before="0" w:after="0" w:line="240" w:lineRule="auto"/>
        <w:rPr>
          <w:rFonts w:ascii="Cambria" w:hAnsi="Cambria" w:cs="Segoe UI"/>
          <w:color w:val="374151"/>
        </w:rPr>
      </w:pPr>
      <w:r w:rsidRPr="009324F5">
        <w:rPr>
          <w:rFonts w:ascii="Cambria" w:hAnsi="Cambria" w:cs="Segoe UI"/>
          <w:b/>
          <w:bCs/>
          <w:color w:val="374151"/>
        </w:rPr>
        <w:t>Python Imaging Library (PIL):</w:t>
      </w:r>
      <w:r w:rsidRPr="009324F5">
        <w:rPr>
          <w:rFonts w:ascii="Cambria" w:hAnsi="Cambria" w:cs="Segoe UI"/>
          <w:color w:val="374151"/>
        </w:rPr>
        <w:t xml:space="preserve"> Utilized for image processing and handling within the application.</w:t>
      </w:r>
    </w:p>
    <w:p w14:paraId="4338809F" w14:textId="77777777" w:rsidR="00D27AF8" w:rsidRPr="00E237E8" w:rsidRDefault="00D27AF8" w:rsidP="0003123C">
      <w:pPr>
        <w:sectPr w:rsidR="00D27AF8" w:rsidRPr="00E237E8" w:rsidSect="00D04D2D">
          <w:headerReference w:type="default" r:id="rId15"/>
          <w:pgSz w:w="12240" w:h="15840" w:code="1"/>
          <w:pgMar w:top="2160" w:right="1080" w:bottom="720" w:left="1080" w:header="648" w:footer="432" w:gutter="0"/>
          <w:cols w:space="708"/>
          <w:docGrid w:linePitch="360"/>
        </w:sectPr>
      </w:pPr>
    </w:p>
    <w:p w14:paraId="69AB2E59" w14:textId="4691E681" w:rsidR="00D27AF8" w:rsidRPr="009324F5" w:rsidRDefault="009324F5" w:rsidP="009324F5">
      <w:pPr>
        <w:pStyle w:val="Heading1"/>
        <w:numPr>
          <w:ilvl w:val="0"/>
          <w:numId w:val="18"/>
        </w:numPr>
        <w:tabs>
          <w:tab w:val="left" w:pos="284"/>
        </w:tabs>
        <w:ind w:left="0" w:firstLine="0"/>
      </w:pPr>
      <w:bookmarkStart w:id="3" w:name="_Toc156470840"/>
      <w:r w:rsidRPr="009324F5">
        <w:lastRenderedPageBreak/>
        <w:t>Installation Guide</w:t>
      </w:r>
      <w:bookmarkEnd w:id="3"/>
    </w:p>
    <w:p w14:paraId="6193A70F" w14:textId="34CC614B" w:rsidR="00D27AF8" w:rsidRPr="00583B7D" w:rsidRDefault="009324F5" w:rsidP="009324F5">
      <w:pPr>
        <w:rPr>
          <w:rFonts w:ascii="Cambria" w:hAnsi="Cambria"/>
        </w:rPr>
      </w:pPr>
      <w:r w:rsidRPr="00583B7D">
        <w:rPr>
          <w:rFonts w:ascii="Cambria" w:hAnsi="Cambria"/>
        </w:rPr>
        <w:t xml:space="preserve">To set up the </w:t>
      </w:r>
      <w:proofErr w:type="spellStart"/>
      <w:r w:rsidRPr="00583B7D">
        <w:rPr>
          <w:rFonts w:ascii="Cambria" w:hAnsi="Cambria"/>
        </w:rPr>
        <w:t>Streamlit</w:t>
      </w:r>
      <w:proofErr w:type="spellEnd"/>
      <w:r w:rsidRPr="00583B7D">
        <w:rPr>
          <w:rFonts w:ascii="Cambria" w:hAnsi="Cambria"/>
        </w:rPr>
        <w:t xml:space="preserve"> Generative AI Application:</w:t>
      </w:r>
    </w:p>
    <w:p w14:paraId="3C109005" w14:textId="729EFD71" w:rsidR="009324F5" w:rsidRPr="00583B7D" w:rsidRDefault="009324F5" w:rsidP="00583B7D">
      <w:pPr>
        <w:pStyle w:val="ListParagraph"/>
        <w:numPr>
          <w:ilvl w:val="0"/>
          <w:numId w:val="41"/>
        </w:numPr>
        <w:rPr>
          <w:rFonts w:ascii="Cambria" w:hAnsi="Cambria"/>
          <w:b/>
          <w:bCs/>
        </w:rPr>
      </w:pPr>
      <w:r w:rsidRPr="00583B7D">
        <w:rPr>
          <w:rFonts w:ascii="Cambria" w:hAnsi="Cambria"/>
          <w:b/>
          <w:bCs/>
        </w:rPr>
        <w:t>Clone the Repository:</w:t>
      </w:r>
    </w:p>
    <w:p w14:paraId="2315BD55" w14:textId="0CD96FB3" w:rsidR="009324F5" w:rsidRPr="00583B7D" w:rsidRDefault="009324F5" w:rsidP="009324F5">
      <w:pPr>
        <w:rPr>
          <w:rFonts w:ascii="Cambria" w:hAnsi="Cambria"/>
          <w:i/>
          <w:iCs/>
        </w:rPr>
      </w:pPr>
      <w:r w:rsidRPr="00583B7D">
        <w:rPr>
          <w:rFonts w:ascii="Cambria" w:hAnsi="Cambria"/>
        </w:rPr>
        <w:tab/>
      </w:r>
      <w:r w:rsidRPr="00583B7D">
        <w:rPr>
          <w:rFonts w:ascii="Cambria" w:hAnsi="Cambria"/>
        </w:rPr>
        <w:tab/>
      </w:r>
      <w:r w:rsidRPr="00583B7D">
        <w:rPr>
          <w:rFonts w:ascii="Cambria" w:hAnsi="Cambria"/>
          <w:i/>
          <w:iCs/>
          <w:highlight w:val="green"/>
        </w:rPr>
        <w:t xml:space="preserve">git clone </w:t>
      </w:r>
      <w:hyperlink r:id="rId16" w:history="1">
        <w:r w:rsidRPr="00583B7D">
          <w:rPr>
            <w:rStyle w:val="Hyperlink"/>
            <w:rFonts w:ascii="Cambria" w:hAnsi="Cambria"/>
            <w:i/>
            <w:iCs/>
            <w:highlight w:val="green"/>
          </w:rPr>
          <w:t>https://github.com/RameshJajula/GenAI_GUI.git</w:t>
        </w:r>
      </w:hyperlink>
    </w:p>
    <w:p w14:paraId="042027B2" w14:textId="0F0DAD63" w:rsidR="009324F5" w:rsidRPr="00583B7D" w:rsidRDefault="009324F5" w:rsidP="00583B7D">
      <w:pPr>
        <w:pStyle w:val="ListParagraph"/>
        <w:numPr>
          <w:ilvl w:val="0"/>
          <w:numId w:val="42"/>
        </w:numPr>
        <w:rPr>
          <w:rFonts w:ascii="Cambria" w:hAnsi="Cambria"/>
          <w:b/>
          <w:bCs/>
        </w:rPr>
      </w:pPr>
      <w:r w:rsidRPr="00583B7D">
        <w:rPr>
          <w:rFonts w:ascii="Cambria" w:hAnsi="Cambria"/>
          <w:b/>
          <w:bCs/>
        </w:rPr>
        <w:t>Install Dependencies:</w:t>
      </w:r>
    </w:p>
    <w:p w14:paraId="6567353A" w14:textId="101989AC" w:rsidR="009324F5" w:rsidRPr="00583B7D" w:rsidRDefault="009324F5" w:rsidP="009324F5">
      <w:pPr>
        <w:rPr>
          <w:rFonts w:ascii="Cambria" w:hAnsi="Cambria" w:cs="Segoe UI"/>
          <w:color w:val="374151"/>
        </w:rPr>
      </w:pPr>
      <w:r w:rsidRPr="00583B7D">
        <w:rPr>
          <w:rFonts w:ascii="Cambria" w:hAnsi="Cambria"/>
        </w:rPr>
        <w:tab/>
      </w:r>
      <w:r w:rsidR="00583B7D">
        <w:rPr>
          <w:rFonts w:ascii="Cambria" w:hAnsi="Cambria"/>
        </w:rPr>
        <w:tab/>
      </w:r>
      <w:r w:rsidRPr="00583B7D">
        <w:rPr>
          <w:rFonts w:ascii="Cambria" w:hAnsi="Cambria" w:cs="Segoe UI"/>
          <w:color w:val="374151"/>
        </w:rPr>
        <w:t>Navigate to the project directory and install the required libraries:</w:t>
      </w:r>
    </w:p>
    <w:p w14:paraId="50D9706E" w14:textId="7033491F" w:rsidR="009324F5" w:rsidRPr="00583B7D" w:rsidRDefault="009324F5" w:rsidP="009324F5">
      <w:pPr>
        <w:rPr>
          <w:rFonts w:ascii="Cambria" w:hAnsi="Cambria" w:cs="Segoe UI"/>
          <w:i/>
          <w:iCs/>
          <w:color w:val="374151"/>
        </w:rPr>
      </w:pPr>
      <w:r w:rsidRPr="00583B7D">
        <w:rPr>
          <w:rFonts w:ascii="Cambria" w:hAnsi="Cambria" w:cs="Segoe UI"/>
          <w:color w:val="374151"/>
        </w:rPr>
        <w:tab/>
      </w:r>
      <w:r w:rsidR="00583B7D" w:rsidRPr="00583B7D">
        <w:rPr>
          <w:rFonts w:ascii="Cambria" w:hAnsi="Cambria" w:cs="Segoe UI"/>
          <w:color w:val="374151"/>
        </w:rPr>
        <w:tab/>
      </w:r>
      <w:r w:rsidR="00583B7D" w:rsidRPr="00583B7D">
        <w:rPr>
          <w:rFonts w:ascii="Cambria" w:hAnsi="Cambria" w:cs="Segoe UI"/>
          <w:i/>
          <w:iCs/>
          <w:color w:val="374151"/>
          <w:highlight w:val="green"/>
        </w:rPr>
        <w:t xml:space="preserve">pip install </w:t>
      </w:r>
      <w:proofErr w:type="spellStart"/>
      <w:r w:rsidR="00583B7D" w:rsidRPr="00583B7D">
        <w:rPr>
          <w:rFonts w:ascii="Cambria" w:hAnsi="Cambria" w:cs="Segoe UI"/>
          <w:i/>
          <w:iCs/>
          <w:color w:val="374151"/>
          <w:highlight w:val="green"/>
        </w:rPr>
        <w:t>streamlit</w:t>
      </w:r>
      <w:proofErr w:type="spellEnd"/>
      <w:r w:rsidR="00583B7D" w:rsidRPr="00583B7D">
        <w:rPr>
          <w:rFonts w:ascii="Cambria" w:hAnsi="Cambria" w:cs="Segoe UI"/>
          <w:i/>
          <w:iCs/>
          <w:color w:val="374151"/>
          <w:highlight w:val="green"/>
        </w:rPr>
        <w:t xml:space="preserve"> google-</w:t>
      </w:r>
      <w:proofErr w:type="spellStart"/>
      <w:r w:rsidR="00583B7D" w:rsidRPr="00583B7D">
        <w:rPr>
          <w:rFonts w:ascii="Cambria" w:hAnsi="Cambria" w:cs="Segoe UI"/>
          <w:i/>
          <w:iCs/>
          <w:color w:val="374151"/>
          <w:highlight w:val="green"/>
        </w:rPr>
        <w:t>generativeai</w:t>
      </w:r>
      <w:proofErr w:type="spellEnd"/>
      <w:r w:rsidR="00583B7D" w:rsidRPr="00583B7D">
        <w:rPr>
          <w:rFonts w:ascii="Cambria" w:hAnsi="Cambria" w:cs="Segoe UI"/>
          <w:i/>
          <w:iCs/>
          <w:color w:val="374151"/>
          <w:highlight w:val="green"/>
        </w:rPr>
        <w:t xml:space="preserve"> </w:t>
      </w:r>
      <w:proofErr w:type="gramStart"/>
      <w:r w:rsidR="00583B7D" w:rsidRPr="00583B7D">
        <w:rPr>
          <w:rFonts w:ascii="Cambria" w:hAnsi="Cambria" w:cs="Segoe UI"/>
          <w:i/>
          <w:iCs/>
          <w:color w:val="374151"/>
          <w:highlight w:val="green"/>
        </w:rPr>
        <w:t>PIL</w:t>
      </w:r>
      <w:proofErr w:type="gramEnd"/>
    </w:p>
    <w:p w14:paraId="76BC9C30" w14:textId="248C58E8" w:rsidR="00583B7D" w:rsidRPr="00583B7D" w:rsidRDefault="00583B7D" w:rsidP="00583B7D">
      <w:pPr>
        <w:pStyle w:val="ListParagraph"/>
        <w:numPr>
          <w:ilvl w:val="0"/>
          <w:numId w:val="42"/>
        </w:numPr>
        <w:rPr>
          <w:rFonts w:ascii="Cambria" w:hAnsi="Cambria" w:cs="Segoe UI"/>
          <w:b/>
          <w:bCs/>
          <w:color w:val="374151"/>
        </w:rPr>
      </w:pPr>
      <w:r w:rsidRPr="00583B7D">
        <w:rPr>
          <w:rFonts w:ascii="Cambria" w:hAnsi="Cambria" w:cs="Segoe UI"/>
          <w:b/>
          <w:bCs/>
          <w:color w:val="374151"/>
        </w:rPr>
        <w:t>Configure API Key:</w:t>
      </w:r>
    </w:p>
    <w:p w14:paraId="2B4D44C6" w14:textId="06CB8981" w:rsidR="00583B7D" w:rsidRDefault="00583B7D" w:rsidP="009324F5">
      <w:pPr>
        <w:rPr>
          <w:rFonts w:ascii="Cambria" w:hAnsi="Cambria" w:cs="Segoe UI"/>
          <w:color w:val="374151"/>
        </w:rPr>
      </w:pPr>
      <w:r w:rsidRPr="00583B7D">
        <w:rPr>
          <w:rFonts w:ascii="Cambria" w:hAnsi="Cambria" w:cs="Segoe UI"/>
          <w:color w:val="374151"/>
        </w:rPr>
        <w:tab/>
      </w:r>
      <w:r>
        <w:rPr>
          <w:rFonts w:ascii="Cambria" w:hAnsi="Cambria" w:cs="Segoe UI"/>
          <w:color w:val="374151"/>
        </w:rPr>
        <w:tab/>
      </w:r>
      <w:r w:rsidRPr="00583B7D">
        <w:rPr>
          <w:rFonts w:ascii="Cambria" w:hAnsi="Cambria" w:cs="Segoe UI"/>
          <w:color w:val="374151"/>
        </w:rPr>
        <w:t>Obtain and configure a Google API key for accessing generative AI models.</w:t>
      </w:r>
    </w:p>
    <w:p w14:paraId="7EDE322C" w14:textId="202AE969" w:rsidR="00D27AF8" w:rsidRPr="00E237E8" w:rsidRDefault="009324F5" w:rsidP="009324F5">
      <w:pPr>
        <w:pStyle w:val="Heading1"/>
        <w:numPr>
          <w:ilvl w:val="0"/>
          <w:numId w:val="18"/>
        </w:numPr>
        <w:tabs>
          <w:tab w:val="left" w:pos="284"/>
        </w:tabs>
        <w:ind w:left="0" w:firstLine="0"/>
      </w:pPr>
      <w:bookmarkStart w:id="4" w:name="_Toc156470841"/>
      <w:r w:rsidRPr="009324F5">
        <w:t>Usage Guide</w:t>
      </w:r>
      <w:bookmarkEnd w:id="4"/>
    </w:p>
    <w:p w14:paraId="0F8DAC0C" w14:textId="77777777" w:rsidR="00583B7D" w:rsidRPr="00583B7D" w:rsidRDefault="00583B7D" w:rsidP="00583B7D">
      <w:pPr>
        <w:pStyle w:val="ListBullet"/>
        <w:numPr>
          <w:ilvl w:val="0"/>
          <w:numId w:val="43"/>
        </w:numPr>
        <w:rPr>
          <w:rFonts w:ascii="Cambria" w:hAnsi="Cambria"/>
          <w:b/>
          <w:bCs/>
        </w:rPr>
      </w:pPr>
      <w:r w:rsidRPr="00583B7D">
        <w:rPr>
          <w:rFonts w:ascii="Cambria" w:hAnsi="Cambria"/>
          <w:b/>
          <w:bCs/>
        </w:rPr>
        <w:t>Start the Application:</w:t>
      </w:r>
    </w:p>
    <w:p w14:paraId="296E9D02" w14:textId="4F4CF8B4" w:rsidR="003E78A7" w:rsidRDefault="00583B7D" w:rsidP="00583B7D">
      <w:pPr>
        <w:pStyle w:val="ListBullet"/>
        <w:numPr>
          <w:ilvl w:val="0"/>
          <w:numId w:val="0"/>
        </w:numPr>
        <w:ind w:left="1060" w:firstLine="380"/>
      </w:pPr>
      <w:r w:rsidRPr="00583B7D">
        <w:rPr>
          <w:rFonts w:ascii="Cambria" w:hAnsi="Cambria"/>
        </w:rPr>
        <w:t xml:space="preserve">Run the app using </w:t>
      </w:r>
      <w:proofErr w:type="spellStart"/>
      <w:r w:rsidRPr="00583B7D">
        <w:rPr>
          <w:rFonts w:ascii="Cambria" w:hAnsi="Cambria"/>
        </w:rPr>
        <w:t>Streamlit</w:t>
      </w:r>
      <w:proofErr w:type="spellEnd"/>
      <w:r w:rsidRPr="00583B7D">
        <w:rPr>
          <w:rFonts w:ascii="Cambria" w:hAnsi="Cambria"/>
        </w:rPr>
        <w:t>:</w:t>
      </w:r>
      <w:r>
        <w:rPr>
          <w:rFonts w:ascii="Cambria" w:hAnsi="Cambria"/>
        </w:rPr>
        <w:t xml:space="preserve">  </w:t>
      </w:r>
      <w:proofErr w:type="spellStart"/>
      <w:r w:rsidRPr="00583B7D">
        <w:rPr>
          <w:rFonts w:ascii="Cambria" w:hAnsi="Cambria"/>
          <w:i/>
          <w:iCs/>
          <w:highlight w:val="green"/>
        </w:rPr>
        <w:t>streamlit</w:t>
      </w:r>
      <w:proofErr w:type="spellEnd"/>
      <w:r w:rsidRPr="00583B7D">
        <w:rPr>
          <w:rFonts w:ascii="Cambria" w:hAnsi="Cambria"/>
          <w:i/>
          <w:iCs/>
          <w:highlight w:val="green"/>
        </w:rPr>
        <w:t xml:space="preserve"> run </w:t>
      </w:r>
      <w:proofErr w:type="gramStart"/>
      <w:r w:rsidRPr="00583B7D">
        <w:rPr>
          <w:rFonts w:ascii="Cambria" w:hAnsi="Cambria"/>
          <w:i/>
          <w:iCs/>
          <w:highlight w:val="green"/>
        </w:rPr>
        <w:t>app.py</w:t>
      </w:r>
      <w:proofErr w:type="gramEnd"/>
    </w:p>
    <w:p w14:paraId="7F801273" w14:textId="77777777" w:rsidR="00583B7D" w:rsidRDefault="00583B7D" w:rsidP="00583B7D">
      <w:pPr>
        <w:pStyle w:val="ListBullet"/>
        <w:numPr>
          <w:ilvl w:val="0"/>
          <w:numId w:val="43"/>
        </w:numPr>
        <w:rPr>
          <w:rFonts w:ascii="Cambria" w:hAnsi="Cambria"/>
          <w:b/>
          <w:bCs/>
        </w:rPr>
      </w:pPr>
      <w:r w:rsidRPr="00583B7D">
        <w:rPr>
          <w:rFonts w:ascii="Cambria" w:hAnsi="Cambria"/>
          <w:b/>
          <w:bCs/>
        </w:rPr>
        <w:t>Navigating the App:</w:t>
      </w:r>
    </w:p>
    <w:p w14:paraId="14A88D20" w14:textId="77777777" w:rsidR="00583B7D" w:rsidRPr="00583B7D" w:rsidRDefault="00583B7D" w:rsidP="00583B7D">
      <w:pPr>
        <w:pStyle w:val="ListBullet"/>
        <w:numPr>
          <w:ilvl w:val="0"/>
          <w:numId w:val="45"/>
        </w:numPr>
        <w:rPr>
          <w:rFonts w:ascii="Cambria" w:hAnsi="Cambria"/>
        </w:rPr>
      </w:pPr>
      <w:r w:rsidRPr="00583B7D">
        <w:rPr>
          <w:rFonts w:ascii="Cambria" w:hAnsi="Cambria"/>
        </w:rPr>
        <w:t>Enter your Google API key in the sidebar.</w:t>
      </w:r>
    </w:p>
    <w:p w14:paraId="213AC225" w14:textId="77777777" w:rsidR="00583B7D" w:rsidRPr="00583B7D" w:rsidRDefault="00583B7D" w:rsidP="00583B7D">
      <w:pPr>
        <w:pStyle w:val="ListBullet"/>
        <w:numPr>
          <w:ilvl w:val="0"/>
          <w:numId w:val="45"/>
        </w:numPr>
        <w:rPr>
          <w:rFonts w:ascii="Cambria" w:hAnsi="Cambria"/>
        </w:rPr>
      </w:pPr>
      <w:r w:rsidRPr="00583B7D">
        <w:rPr>
          <w:rFonts w:ascii="Cambria" w:hAnsi="Cambria"/>
        </w:rPr>
        <w:t>Select the desired model type (</w:t>
      </w:r>
      <w:proofErr w:type="spellStart"/>
      <w:r w:rsidRPr="00583B7D">
        <w:rPr>
          <w:rFonts w:ascii="Cambria" w:hAnsi="Cambria"/>
        </w:rPr>
        <w:t>TextWise</w:t>
      </w:r>
      <w:proofErr w:type="spellEnd"/>
      <w:r w:rsidRPr="00583B7D">
        <w:rPr>
          <w:rFonts w:ascii="Cambria" w:hAnsi="Cambria"/>
        </w:rPr>
        <w:t xml:space="preserve"> or </w:t>
      </w:r>
      <w:proofErr w:type="spellStart"/>
      <w:r w:rsidRPr="00583B7D">
        <w:rPr>
          <w:rFonts w:ascii="Cambria" w:hAnsi="Cambria"/>
        </w:rPr>
        <w:t>VisionWise</w:t>
      </w:r>
      <w:proofErr w:type="spellEnd"/>
      <w:r w:rsidRPr="00583B7D">
        <w:rPr>
          <w:rFonts w:ascii="Cambria" w:hAnsi="Cambria"/>
        </w:rPr>
        <w:t>).</w:t>
      </w:r>
    </w:p>
    <w:p w14:paraId="6636BDC9" w14:textId="77777777" w:rsidR="00583B7D" w:rsidRDefault="00583B7D" w:rsidP="00583B7D">
      <w:pPr>
        <w:pStyle w:val="ListBullet"/>
        <w:numPr>
          <w:ilvl w:val="0"/>
          <w:numId w:val="45"/>
        </w:numPr>
        <w:rPr>
          <w:rFonts w:ascii="Cambria" w:hAnsi="Cambria"/>
        </w:rPr>
      </w:pPr>
      <w:r w:rsidRPr="00583B7D">
        <w:rPr>
          <w:rFonts w:ascii="Cambria" w:hAnsi="Cambria"/>
        </w:rPr>
        <w:t xml:space="preserve">For </w:t>
      </w:r>
      <w:proofErr w:type="spellStart"/>
      <w:r w:rsidRPr="00583B7D">
        <w:rPr>
          <w:rFonts w:ascii="Cambria" w:hAnsi="Cambria"/>
        </w:rPr>
        <w:t>TextWise</w:t>
      </w:r>
      <w:proofErr w:type="spellEnd"/>
      <w:r w:rsidRPr="00583B7D">
        <w:rPr>
          <w:rFonts w:ascii="Cambria" w:hAnsi="Cambria"/>
        </w:rPr>
        <w:t>, enter a prompt and submit for text generation.</w:t>
      </w:r>
    </w:p>
    <w:p w14:paraId="69C32890" w14:textId="7FC2DF67" w:rsidR="00FF7F82" w:rsidRPr="00FF7F82" w:rsidRDefault="00FF7F82" w:rsidP="00FF7F82">
      <w:pPr>
        <w:pStyle w:val="NormalWeb"/>
        <w:numPr>
          <w:ilvl w:val="0"/>
          <w:numId w:val="45"/>
        </w:numPr>
      </w:pPr>
      <w:r>
        <w:rPr>
          <w:noProof/>
        </w:rPr>
        <w:drawing>
          <wp:inline distT="0" distB="0" distL="0" distR="0" wp14:anchorId="0DFC80DC" wp14:editId="678CE462">
            <wp:extent cx="6400800" cy="2331720"/>
            <wp:effectExtent l="0" t="0" r="0" b="0"/>
            <wp:docPr id="344139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2331720"/>
                    </a:xfrm>
                    <a:prstGeom prst="rect">
                      <a:avLst/>
                    </a:prstGeom>
                    <a:noFill/>
                    <a:ln>
                      <a:noFill/>
                    </a:ln>
                  </pic:spPr>
                </pic:pic>
              </a:graphicData>
            </a:graphic>
          </wp:inline>
        </w:drawing>
      </w:r>
    </w:p>
    <w:p w14:paraId="3062C547" w14:textId="77777777" w:rsidR="00DE65A2" w:rsidRPr="00FF7F82" w:rsidRDefault="00583B7D" w:rsidP="009F1DB5">
      <w:pPr>
        <w:pStyle w:val="ListBullet"/>
        <w:numPr>
          <w:ilvl w:val="0"/>
          <w:numId w:val="45"/>
        </w:numPr>
        <w:spacing w:after="0"/>
      </w:pPr>
      <w:r w:rsidRPr="00583B7D">
        <w:rPr>
          <w:rFonts w:ascii="Cambria" w:hAnsi="Cambria"/>
        </w:rPr>
        <w:lastRenderedPageBreak/>
        <w:t xml:space="preserve">For </w:t>
      </w:r>
      <w:proofErr w:type="spellStart"/>
      <w:r w:rsidRPr="00583B7D">
        <w:rPr>
          <w:rFonts w:ascii="Cambria" w:hAnsi="Cambria"/>
        </w:rPr>
        <w:t>VisionWise</w:t>
      </w:r>
      <w:proofErr w:type="spellEnd"/>
      <w:r w:rsidRPr="00583B7D">
        <w:rPr>
          <w:rFonts w:ascii="Cambria" w:hAnsi="Cambria"/>
        </w:rPr>
        <w:t>, upload an image, provide a prompt, and submit to see the AI-transformed image.</w:t>
      </w:r>
    </w:p>
    <w:p w14:paraId="343C56D8" w14:textId="700B0240" w:rsidR="00FF7F82" w:rsidRDefault="00FF7F82" w:rsidP="00FF7F82">
      <w:pPr>
        <w:pStyle w:val="NormalWeb"/>
        <w:numPr>
          <w:ilvl w:val="0"/>
          <w:numId w:val="45"/>
        </w:numPr>
      </w:pPr>
      <w:r>
        <w:rPr>
          <w:noProof/>
        </w:rPr>
        <w:drawing>
          <wp:inline distT="0" distB="0" distL="0" distR="0" wp14:anchorId="7F7B320F" wp14:editId="74151328">
            <wp:extent cx="6400800" cy="2829560"/>
            <wp:effectExtent l="0" t="0" r="0" b="8890"/>
            <wp:docPr id="2598566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2829560"/>
                    </a:xfrm>
                    <a:prstGeom prst="rect">
                      <a:avLst/>
                    </a:prstGeom>
                    <a:noFill/>
                    <a:ln>
                      <a:noFill/>
                    </a:ln>
                  </pic:spPr>
                </pic:pic>
              </a:graphicData>
            </a:graphic>
          </wp:inline>
        </w:drawing>
      </w:r>
    </w:p>
    <w:p w14:paraId="653E352C" w14:textId="3EA0BB1A" w:rsidR="00FF7F82" w:rsidRDefault="00FF7F82" w:rsidP="00FF7F82">
      <w:pPr>
        <w:pStyle w:val="NormalWeb"/>
      </w:pPr>
    </w:p>
    <w:p w14:paraId="75870C2A" w14:textId="5F8B7FDA" w:rsidR="00FF7F82" w:rsidRPr="00E237E8" w:rsidRDefault="00FF7F82" w:rsidP="00FF7F82">
      <w:pPr>
        <w:pStyle w:val="ListBullet"/>
        <w:numPr>
          <w:ilvl w:val="0"/>
          <w:numId w:val="0"/>
        </w:numPr>
        <w:spacing w:after="0"/>
        <w:ind w:left="720" w:hanging="360"/>
        <w:sectPr w:rsidR="00FF7F82" w:rsidRPr="00E237E8" w:rsidSect="00D04D2D">
          <w:pgSz w:w="12240" w:h="15840" w:code="1"/>
          <w:pgMar w:top="2160" w:right="1080" w:bottom="720" w:left="1080" w:header="648" w:footer="432" w:gutter="0"/>
          <w:cols w:space="708"/>
          <w:docGrid w:linePitch="360"/>
        </w:sectPr>
      </w:pPr>
    </w:p>
    <w:p w14:paraId="58EAAA3B" w14:textId="5D0690EB" w:rsidR="00DE65A2" w:rsidRPr="00E237E8" w:rsidRDefault="009324F5" w:rsidP="009324F5">
      <w:pPr>
        <w:pStyle w:val="Heading1"/>
        <w:numPr>
          <w:ilvl w:val="0"/>
          <w:numId w:val="18"/>
        </w:numPr>
        <w:tabs>
          <w:tab w:val="left" w:pos="284"/>
        </w:tabs>
        <w:ind w:left="0" w:firstLine="0"/>
      </w:pPr>
      <w:bookmarkStart w:id="5" w:name="_Toc156470842"/>
      <w:r w:rsidRPr="009324F5">
        <w:lastRenderedPageBreak/>
        <w:t>License</w:t>
      </w:r>
      <w:bookmarkEnd w:id="5"/>
    </w:p>
    <w:p w14:paraId="1F086DEF" w14:textId="4BBC5889" w:rsidR="00026EAE" w:rsidRPr="00583B7D" w:rsidRDefault="00583B7D" w:rsidP="00026EAE">
      <w:pPr>
        <w:pStyle w:val="ListBullet"/>
        <w:numPr>
          <w:ilvl w:val="0"/>
          <w:numId w:val="0"/>
        </w:numPr>
        <w:ind w:left="340" w:hanging="340"/>
        <w:rPr>
          <w:rFonts w:ascii="Cambria" w:hAnsi="Cambria"/>
        </w:rPr>
      </w:pPr>
      <w:r w:rsidRPr="00583B7D">
        <w:rPr>
          <w:rFonts w:ascii="Cambria" w:hAnsi="Cambria" w:cs="Segoe UI"/>
          <w:color w:val="374151"/>
        </w:rPr>
        <w:t>This project is licensed under the MIT License - see the LICENSE file for details.</w:t>
      </w:r>
    </w:p>
    <w:p w14:paraId="1D912928" w14:textId="10B0B808" w:rsidR="00026EAE" w:rsidRPr="00E237E8" w:rsidRDefault="009324F5" w:rsidP="009324F5">
      <w:pPr>
        <w:pStyle w:val="Heading1"/>
        <w:numPr>
          <w:ilvl w:val="0"/>
          <w:numId w:val="18"/>
        </w:numPr>
        <w:tabs>
          <w:tab w:val="left" w:pos="284"/>
        </w:tabs>
        <w:ind w:left="0" w:firstLine="0"/>
      </w:pPr>
      <w:bookmarkStart w:id="6" w:name="_Toc156470843"/>
      <w:r w:rsidRPr="009324F5">
        <w:t>Contact Information</w:t>
      </w:r>
      <w:bookmarkEnd w:id="6"/>
    </w:p>
    <w:p w14:paraId="6CE7C71A" w14:textId="04B26742" w:rsidR="00BD0C60" w:rsidRPr="00E237E8" w:rsidRDefault="00583B7D" w:rsidP="00583B7D">
      <w:pPr>
        <w:pStyle w:val="ListBullet"/>
        <w:numPr>
          <w:ilvl w:val="0"/>
          <w:numId w:val="0"/>
        </w:numPr>
        <w:ind w:left="340" w:hanging="340"/>
      </w:pPr>
      <w:r w:rsidRPr="00583B7D">
        <w:rPr>
          <w:rFonts w:ascii="Cambria" w:hAnsi="Cambria" w:cs="Segoe UI"/>
          <w:color w:val="374151"/>
        </w:rPr>
        <w:t xml:space="preserve">For any queries or contributions, please contact </w:t>
      </w:r>
      <w:r>
        <w:rPr>
          <w:rFonts w:ascii="Cambria" w:hAnsi="Cambria" w:cs="Segoe UI"/>
          <w:color w:val="374151"/>
        </w:rPr>
        <w:t>Ramesh J</w:t>
      </w:r>
      <w:r w:rsidRPr="00583B7D">
        <w:rPr>
          <w:rFonts w:ascii="Cambria" w:hAnsi="Cambria" w:cs="Segoe UI"/>
          <w:color w:val="374151"/>
        </w:rPr>
        <w:t xml:space="preserve"> at </w:t>
      </w:r>
      <w:hyperlink r:id="rId19" w:history="1">
        <w:r w:rsidRPr="000A0F29">
          <w:rPr>
            <w:rStyle w:val="Hyperlink"/>
            <w:rFonts w:ascii="Cambria" w:hAnsi="Cambria" w:cs="Segoe UI"/>
          </w:rPr>
          <w:t>AIGeniusLabs@gmail.com</w:t>
        </w:r>
      </w:hyperlink>
    </w:p>
    <w:sectPr w:rsidR="00BD0C60" w:rsidRPr="00E237E8" w:rsidSect="00D04D2D">
      <w:headerReference w:type="default" r:id="rId20"/>
      <w:footerReference w:type="first" r:id="rId21"/>
      <w:pgSz w:w="15840" w:h="12240" w:orient="landscape" w:code="1"/>
      <w:pgMar w:top="1872" w:right="1080" w:bottom="432"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D3749" w14:textId="77777777" w:rsidR="00D04D2D" w:rsidRDefault="00D04D2D" w:rsidP="005A20E2">
      <w:pPr>
        <w:spacing w:after="0"/>
      </w:pPr>
      <w:r>
        <w:separator/>
      </w:r>
    </w:p>
    <w:p w14:paraId="254ECD9A" w14:textId="77777777" w:rsidR="00D04D2D" w:rsidRDefault="00D04D2D"/>
    <w:p w14:paraId="5B325DDE" w14:textId="77777777" w:rsidR="00D04D2D" w:rsidRDefault="00D04D2D" w:rsidP="009B4773"/>
    <w:p w14:paraId="3647EE15" w14:textId="77777777" w:rsidR="00D04D2D" w:rsidRDefault="00D04D2D" w:rsidP="00513832"/>
  </w:endnote>
  <w:endnote w:type="continuationSeparator" w:id="0">
    <w:p w14:paraId="19A7FD66" w14:textId="77777777" w:rsidR="00D04D2D" w:rsidRDefault="00D04D2D" w:rsidP="005A20E2">
      <w:pPr>
        <w:spacing w:after="0"/>
      </w:pPr>
      <w:r>
        <w:continuationSeparator/>
      </w:r>
    </w:p>
    <w:p w14:paraId="5CB0FAE2" w14:textId="77777777" w:rsidR="00D04D2D" w:rsidRDefault="00D04D2D"/>
    <w:p w14:paraId="0C95AABA" w14:textId="77777777" w:rsidR="00D04D2D" w:rsidRDefault="00D04D2D" w:rsidP="009B4773"/>
    <w:p w14:paraId="64C34BAE" w14:textId="77777777" w:rsidR="00D04D2D" w:rsidRDefault="00D04D2D"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charset w:val="00"/>
    <w:family w:val="swiss"/>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7694798A" w14:textId="77777777" w:rsidR="007D2C96" w:rsidRDefault="007D2C96"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14:paraId="71AAF319" w14:textId="77777777" w:rsidR="007D2C96" w:rsidRDefault="007D2C96"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615F9BB3" w14:textId="77777777" w:rsidR="007D2C96" w:rsidRDefault="007D2C9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2BE4FC18" w14:textId="77777777" w:rsidR="007D2C96" w:rsidRDefault="00000000"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0E3B9" w14:textId="77777777" w:rsidR="00D04D2D" w:rsidRDefault="00D04D2D" w:rsidP="005A20E2">
      <w:pPr>
        <w:spacing w:after="0"/>
      </w:pPr>
      <w:r>
        <w:separator/>
      </w:r>
    </w:p>
    <w:p w14:paraId="0A0D3476" w14:textId="77777777" w:rsidR="00D04D2D" w:rsidRDefault="00D04D2D"/>
    <w:p w14:paraId="37A236E9" w14:textId="77777777" w:rsidR="00D04D2D" w:rsidRDefault="00D04D2D" w:rsidP="009B4773"/>
    <w:p w14:paraId="65214A48" w14:textId="77777777" w:rsidR="00D04D2D" w:rsidRDefault="00D04D2D" w:rsidP="00513832"/>
  </w:footnote>
  <w:footnote w:type="continuationSeparator" w:id="0">
    <w:p w14:paraId="266CD18D" w14:textId="77777777" w:rsidR="00D04D2D" w:rsidRDefault="00D04D2D" w:rsidP="005A20E2">
      <w:pPr>
        <w:spacing w:after="0"/>
      </w:pPr>
      <w:r>
        <w:continuationSeparator/>
      </w:r>
    </w:p>
    <w:p w14:paraId="37AFD687" w14:textId="77777777" w:rsidR="00D04D2D" w:rsidRDefault="00D04D2D"/>
    <w:p w14:paraId="6FC5DDBE" w14:textId="77777777" w:rsidR="00D04D2D" w:rsidRDefault="00D04D2D" w:rsidP="009B4773"/>
    <w:p w14:paraId="14D8C706" w14:textId="77777777" w:rsidR="00D04D2D" w:rsidRDefault="00D04D2D"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12912" w14:textId="77777777" w:rsidR="007D2C96" w:rsidRDefault="007D2C96"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204A878C" wp14:editId="663EC70C">
          <wp:simplePos x="0" y="0"/>
          <wp:positionH relativeFrom="page">
            <wp:align>center</wp:align>
          </wp:positionH>
          <wp:positionV relativeFrom="page">
            <wp:align>center</wp:align>
          </wp:positionV>
          <wp:extent cx="7132320" cy="9427464"/>
          <wp:effectExtent l="0" t="0" r="0" b="2540"/>
          <wp:wrapNone/>
          <wp:docPr id="7" name="Picture 7" descr="Two woman discuss somet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915821" w14:textId="77777777" w:rsidR="007D2C96" w:rsidRDefault="007D2C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8C9E2" w14:textId="77777777" w:rsidR="007D2C96" w:rsidRDefault="007D2C96">
    <w:r>
      <w:rPr>
        <w:noProof/>
      </w:rPr>
      <w:drawing>
        <wp:anchor distT="0" distB="0" distL="114300" distR="114300" simplePos="0" relativeHeight="251696128" behindDoc="1" locked="0" layoutInCell="1" allowOverlap="1" wp14:anchorId="1166F240" wp14:editId="35684164">
          <wp:simplePos x="0" y="0"/>
          <wp:positionH relativeFrom="column">
            <wp:posOffset>-3543300</wp:posOffset>
          </wp:positionH>
          <wp:positionV relativeFrom="margin">
            <wp:posOffset>-1059815</wp:posOffset>
          </wp:positionV>
          <wp:extent cx="3268800" cy="9428400"/>
          <wp:effectExtent l="0" t="0" r="8255" b="1905"/>
          <wp:wrapNone/>
          <wp:docPr id="8" name="Picture 8" descr="Group of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8C0DF" w14:textId="77777777" w:rsidR="007D2C96" w:rsidRDefault="007D2C96" w:rsidP="005A20E2">
    <w:pPr>
      <w:pStyle w:val="Header"/>
      <w:tabs>
        <w:tab w:val="clear" w:pos="9689"/>
        <w:tab w:val="right" w:pos="11057"/>
      </w:tabs>
      <w:ind w:left="-1134" w:right="-108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AF129" w14:textId="77777777" w:rsidR="00FF7F82" w:rsidRDefault="00FF7F82" w:rsidP="005A20E2">
    <w:pPr>
      <w:pStyle w:val="Header"/>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5C14BB"/>
    <w:multiLevelType w:val="hybridMultilevel"/>
    <w:tmpl w:val="E81C28E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F066C2"/>
    <w:multiLevelType w:val="hybridMultilevel"/>
    <w:tmpl w:val="D97032C0"/>
    <w:lvl w:ilvl="0" w:tplc="4009000B">
      <w:start w:val="1"/>
      <w:numFmt w:val="bullet"/>
      <w:lvlText w:val=""/>
      <w:lvlJc w:val="left"/>
      <w:pPr>
        <w:ind w:left="1446" w:hanging="360"/>
      </w:pPr>
      <w:rPr>
        <w:rFonts w:ascii="Wingdings" w:hAnsi="Wingdings"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28"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71A4651"/>
    <w:multiLevelType w:val="hybridMultilevel"/>
    <w:tmpl w:val="66FEAB24"/>
    <w:lvl w:ilvl="0" w:tplc="4009000B">
      <w:start w:val="1"/>
      <w:numFmt w:val="bullet"/>
      <w:lvlText w:val=""/>
      <w:lvlJc w:val="left"/>
      <w:pPr>
        <w:ind w:left="1080" w:hanging="360"/>
      </w:pPr>
      <w:rPr>
        <w:rFonts w:ascii="Wingdings" w:hAnsi="Wingdings" w:hint="default"/>
        <w:color w:val="107082" w:themeColor="accent2"/>
        <w:u w:color="F0CDA1" w:themeColor="accent1"/>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F63066"/>
    <w:multiLevelType w:val="hybridMultilevel"/>
    <w:tmpl w:val="F5CA0E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7128FC"/>
    <w:multiLevelType w:val="hybridMultilevel"/>
    <w:tmpl w:val="2DEAE620"/>
    <w:lvl w:ilvl="0" w:tplc="4009000B">
      <w:start w:val="1"/>
      <w:numFmt w:val="bullet"/>
      <w:lvlText w:val=""/>
      <w:lvlJc w:val="left"/>
      <w:pPr>
        <w:ind w:left="1446" w:hanging="360"/>
      </w:pPr>
      <w:rPr>
        <w:rFonts w:ascii="Wingdings" w:hAnsi="Wingdings"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41"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A431ED"/>
    <w:multiLevelType w:val="hybridMultilevel"/>
    <w:tmpl w:val="134471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9997496">
    <w:abstractNumId w:val="29"/>
  </w:num>
  <w:num w:numId="2" w16cid:durableId="45371470">
    <w:abstractNumId w:val="39"/>
  </w:num>
  <w:num w:numId="3" w16cid:durableId="983462465">
    <w:abstractNumId w:val="18"/>
  </w:num>
  <w:num w:numId="4" w16cid:durableId="405033599">
    <w:abstractNumId w:val="26"/>
  </w:num>
  <w:num w:numId="5" w16cid:durableId="618142641">
    <w:abstractNumId w:val="14"/>
  </w:num>
  <w:num w:numId="6" w16cid:durableId="1847591739">
    <w:abstractNumId w:val="8"/>
  </w:num>
  <w:num w:numId="7" w16cid:durableId="1266772032">
    <w:abstractNumId w:val="38"/>
  </w:num>
  <w:num w:numId="8" w16cid:durableId="1047144890">
    <w:abstractNumId w:val="13"/>
  </w:num>
  <w:num w:numId="9" w16cid:durableId="212893126">
    <w:abstractNumId w:val="41"/>
  </w:num>
  <w:num w:numId="10" w16cid:durableId="1910185820">
    <w:abstractNumId w:val="34"/>
  </w:num>
  <w:num w:numId="11" w16cid:durableId="1082213342">
    <w:abstractNumId w:val="4"/>
  </w:num>
  <w:num w:numId="12" w16cid:durableId="78644247">
    <w:abstractNumId w:val="11"/>
  </w:num>
  <w:num w:numId="13" w16cid:durableId="732702586">
    <w:abstractNumId w:val="17"/>
  </w:num>
  <w:num w:numId="14" w16cid:durableId="2031249833">
    <w:abstractNumId w:val="25"/>
  </w:num>
  <w:num w:numId="15" w16cid:durableId="202711609">
    <w:abstractNumId w:val="21"/>
  </w:num>
  <w:num w:numId="16" w16cid:durableId="864094773">
    <w:abstractNumId w:val="7"/>
  </w:num>
  <w:num w:numId="17" w16cid:durableId="670645833">
    <w:abstractNumId w:val="28"/>
  </w:num>
  <w:num w:numId="18" w16cid:durableId="2129471168">
    <w:abstractNumId w:val="42"/>
  </w:num>
  <w:num w:numId="19" w16cid:durableId="1003629963">
    <w:abstractNumId w:val="10"/>
  </w:num>
  <w:num w:numId="20" w16cid:durableId="164444660">
    <w:abstractNumId w:val="31"/>
  </w:num>
  <w:num w:numId="21" w16cid:durableId="952633537">
    <w:abstractNumId w:val="12"/>
  </w:num>
  <w:num w:numId="22" w16cid:durableId="1750498485">
    <w:abstractNumId w:val="22"/>
  </w:num>
  <w:num w:numId="23" w16cid:durableId="2002998080">
    <w:abstractNumId w:val="24"/>
  </w:num>
  <w:num w:numId="24" w16cid:durableId="19206454">
    <w:abstractNumId w:val="20"/>
  </w:num>
  <w:num w:numId="25" w16cid:durableId="466050814">
    <w:abstractNumId w:val="23"/>
  </w:num>
  <w:num w:numId="26" w16cid:durableId="850728559">
    <w:abstractNumId w:val="9"/>
  </w:num>
  <w:num w:numId="27" w16cid:durableId="1275400272">
    <w:abstractNumId w:val="36"/>
  </w:num>
  <w:num w:numId="28" w16cid:durableId="2127389378">
    <w:abstractNumId w:val="16"/>
  </w:num>
  <w:num w:numId="29" w16cid:durableId="26804904">
    <w:abstractNumId w:val="6"/>
  </w:num>
  <w:num w:numId="30" w16cid:durableId="1035545802">
    <w:abstractNumId w:val="19"/>
  </w:num>
  <w:num w:numId="31" w16cid:durableId="1525023910">
    <w:abstractNumId w:val="5"/>
  </w:num>
  <w:num w:numId="32" w16cid:durableId="1126970744">
    <w:abstractNumId w:val="30"/>
  </w:num>
  <w:num w:numId="33" w16cid:durableId="1799369349">
    <w:abstractNumId w:val="33"/>
  </w:num>
  <w:num w:numId="34" w16cid:durableId="1802262141">
    <w:abstractNumId w:val="3"/>
  </w:num>
  <w:num w:numId="35" w16cid:durableId="712384648">
    <w:abstractNumId w:val="1"/>
  </w:num>
  <w:num w:numId="36" w16cid:durableId="1363556499">
    <w:abstractNumId w:val="2"/>
  </w:num>
  <w:num w:numId="37" w16cid:durableId="274220188">
    <w:abstractNumId w:val="0"/>
  </w:num>
  <w:num w:numId="38" w16cid:durableId="1676607943">
    <w:abstractNumId w:val="37"/>
  </w:num>
  <w:num w:numId="39" w16cid:durableId="549459068">
    <w:abstractNumId w:val="43"/>
  </w:num>
  <w:num w:numId="40" w16cid:durableId="604963308">
    <w:abstractNumId w:val="35"/>
  </w:num>
  <w:num w:numId="41" w16cid:durableId="126970229">
    <w:abstractNumId w:val="40"/>
  </w:num>
  <w:num w:numId="42" w16cid:durableId="559367424">
    <w:abstractNumId w:val="27"/>
  </w:num>
  <w:num w:numId="43" w16cid:durableId="1623921369">
    <w:abstractNumId w:val="32"/>
  </w:num>
  <w:num w:numId="44" w16cid:durableId="163282876">
    <w:abstractNumId w:val="7"/>
  </w:num>
  <w:num w:numId="45" w16cid:durableId="536629140">
    <w:abstractNumId w:val="15"/>
  </w:num>
  <w:num w:numId="46" w16cid:durableId="1936744677">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4F5"/>
    <w:rsid w:val="0000092E"/>
    <w:rsid w:val="00003408"/>
    <w:rsid w:val="00012A83"/>
    <w:rsid w:val="00017C3C"/>
    <w:rsid w:val="00021F2E"/>
    <w:rsid w:val="00026EAE"/>
    <w:rsid w:val="0003123C"/>
    <w:rsid w:val="00032A10"/>
    <w:rsid w:val="00043FFE"/>
    <w:rsid w:val="00044074"/>
    <w:rsid w:val="0004430C"/>
    <w:rsid w:val="00051A24"/>
    <w:rsid w:val="000612A6"/>
    <w:rsid w:val="00066DE2"/>
    <w:rsid w:val="00077931"/>
    <w:rsid w:val="000811A0"/>
    <w:rsid w:val="00084E91"/>
    <w:rsid w:val="000900B6"/>
    <w:rsid w:val="00096BE1"/>
    <w:rsid w:val="000A649E"/>
    <w:rsid w:val="000A7626"/>
    <w:rsid w:val="000B1B5F"/>
    <w:rsid w:val="000B5DA2"/>
    <w:rsid w:val="000B6224"/>
    <w:rsid w:val="000C1C28"/>
    <w:rsid w:val="000C5872"/>
    <w:rsid w:val="000E0979"/>
    <w:rsid w:val="000E1544"/>
    <w:rsid w:val="00100314"/>
    <w:rsid w:val="001155CE"/>
    <w:rsid w:val="001225D9"/>
    <w:rsid w:val="00124370"/>
    <w:rsid w:val="00160392"/>
    <w:rsid w:val="001A5429"/>
    <w:rsid w:val="001D1C22"/>
    <w:rsid w:val="001D59C9"/>
    <w:rsid w:val="001E11F1"/>
    <w:rsid w:val="001E1E58"/>
    <w:rsid w:val="00206719"/>
    <w:rsid w:val="00234FE7"/>
    <w:rsid w:val="00240312"/>
    <w:rsid w:val="00247B17"/>
    <w:rsid w:val="00252E4A"/>
    <w:rsid w:val="002642A8"/>
    <w:rsid w:val="002A137B"/>
    <w:rsid w:val="0031130D"/>
    <w:rsid w:val="00314A6F"/>
    <w:rsid w:val="00334394"/>
    <w:rsid w:val="00347AF5"/>
    <w:rsid w:val="00360F98"/>
    <w:rsid w:val="00362478"/>
    <w:rsid w:val="00374421"/>
    <w:rsid w:val="003B5758"/>
    <w:rsid w:val="003D59A7"/>
    <w:rsid w:val="003E78A7"/>
    <w:rsid w:val="003F0714"/>
    <w:rsid w:val="003F13B0"/>
    <w:rsid w:val="003F5F4A"/>
    <w:rsid w:val="004020D0"/>
    <w:rsid w:val="00403423"/>
    <w:rsid w:val="00423C21"/>
    <w:rsid w:val="004262DD"/>
    <w:rsid w:val="0042646F"/>
    <w:rsid w:val="00435096"/>
    <w:rsid w:val="004411FB"/>
    <w:rsid w:val="00443212"/>
    <w:rsid w:val="00493EC0"/>
    <w:rsid w:val="00495909"/>
    <w:rsid w:val="004B5251"/>
    <w:rsid w:val="004B5779"/>
    <w:rsid w:val="004C7B3E"/>
    <w:rsid w:val="004E67B3"/>
    <w:rsid w:val="00513832"/>
    <w:rsid w:val="00526C37"/>
    <w:rsid w:val="00533047"/>
    <w:rsid w:val="00577B45"/>
    <w:rsid w:val="00583B7D"/>
    <w:rsid w:val="005919AF"/>
    <w:rsid w:val="005A20E2"/>
    <w:rsid w:val="005B3466"/>
    <w:rsid w:val="005B6A1A"/>
    <w:rsid w:val="005D2146"/>
    <w:rsid w:val="005F6388"/>
    <w:rsid w:val="00626FD8"/>
    <w:rsid w:val="006329E1"/>
    <w:rsid w:val="00633E73"/>
    <w:rsid w:val="0065229E"/>
    <w:rsid w:val="00655308"/>
    <w:rsid w:val="00664450"/>
    <w:rsid w:val="00682CAF"/>
    <w:rsid w:val="006936EB"/>
    <w:rsid w:val="00695777"/>
    <w:rsid w:val="006A359E"/>
    <w:rsid w:val="006B2383"/>
    <w:rsid w:val="006C07E8"/>
    <w:rsid w:val="006C0DC6"/>
    <w:rsid w:val="006C42CF"/>
    <w:rsid w:val="006D0144"/>
    <w:rsid w:val="006E3FC8"/>
    <w:rsid w:val="006F1C41"/>
    <w:rsid w:val="007157EF"/>
    <w:rsid w:val="0073193C"/>
    <w:rsid w:val="0073670F"/>
    <w:rsid w:val="00740FCE"/>
    <w:rsid w:val="00753E67"/>
    <w:rsid w:val="007B17C4"/>
    <w:rsid w:val="007B1F5A"/>
    <w:rsid w:val="007B3AB6"/>
    <w:rsid w:val="007B5AFF"/>
    <w:rsid w:val="007C136F"/>
    <w:rsid w:val="007C5AF4"/>
    <w:rsid w:val="007D2C96"/>
    <w:rsid w:val="007D36E9"/>
    <w:rsid w:val="007D5767"/>
    <w:rsid w:val="007F793B"/>
    <w:rsid w:val="00813EC8"/>
    <w:rsid w:val="00817F8C"/>
    <w:rsid w:val="0083428B"/>
    <w:rsid w:val="008422E6"/>
    <w:rsid w:val="00863B11"/>
    <w:rsid w:val="00876F99"/>
    <w:rsid w:val="008820B3"/>
    <w:rsid w:val="00886169"/>
    <w:rsid w:val="0089181A"/>
    <w:rsid w:val="008965F6"/>
    <w:rsid w:val="008A2B5E"/>
    <w:rsid w:val="008B4BAD"/>
    <w:rsid w:val="008D3386"/>
    <w:rsid w:val="008E2EB8"/>
    <w:rsid w:val="008E3A18"/>
    <w:rsid w:val="008F704C"/>
    <w:rsid w:val="0090206C"/>
    <w:rsid w:val="00902998"/>
    <w:rsid w:val="00912C1B"/>
    <w:rsid w:val="0092125E"/>
    <w:rsid w:val="00924319"/>
    <w:rsid w:val="009324F5"/>
    <w:rsid w:val="009500FA"/>
    <w:rsid w:val="00952A7A"/>
    <w:rsid w:val="00974BF8"/>
    <w:rsid w:val="00974DD3"/>
    <w:rsid w:val="009778A3"/>
    <w:rsid w:val="009A3B33"/>
    <w:rsid w:val="009A45A0"/>
    <w:rsid w:val="009B35B5"/>
    <w:rsid w:val="009B4773"/>
    <w:rsid w:val="009D2556"/>
    <w:rsid w:val="009F5B70"/>
    <w:rsid w:val="00A162A9"/>
    <w:rsid w:val="00A41799"/>
    <w:rsid w:val="00A630FD"/>
    <w:rsid w:val="00A74908"/>
    <w:rsid w:val="00A91213"/>
    <w:rsid w:val="00A960DC"/>
    <w:rsid w:val="00AA29B1"/>
    <w:rsid w:val="00AA66D7"/>
    <w:rsid w:val="00AC100C"/>
    <w:rsid w:val="00AC3653"/>
    <w:rsid w:val="00AC4859"/>
    <w:rsid w:val="00AE0241"/>
    <w:rsid w:val="00AE5008"/>
    <w:rsid w:val="00B26302"/>
    <w:rsid w:val="00B37B3B"/>
    <w:rsid w:val="00B44C47"/>
    <w:rsid w:val="00B57756"/>
    <w:rsid w:val="00B57F4F"/>
    <w:rsid w:val="00B74A29"/>
    <w:rsid w:val="00B7636D"/>
    <w:rsid w:val="00B80CF1"/>
    <w:rsid w:val="00BA2A38"/>
    <w:rsid w:val="00BA31C4"/>
    <w:rsid w:val="00BB02E6"/>
    <w:rsid w:val="00BD0C60"/>
    <w:rsid w:val="00C17BCF"/>
    <w:rsid w:val="00C3246A"/>
    <w:rsid w:val="00C46402"/>
    <w:rsid w:val="00C65564"/>
    <w:rsid w:val="00CA61D8"/>
    <w:rsid w:val="00CC2DA1"/>
    <w:rsid w:val="00CD1D98"/>
    <w:rsid w:val="00CF0586"/>
    <w:rsid w:val="00CF1267"/>
    <w:rsid w:val="00D04D2D"/>
    <w:rsid w:val="00D13200"/>
    <w:rsid w:val="00D24B3C"/>
    <w:rsid w:val="00D26769"/>
    <w:rsid w:val="00D27AF8"/>
    <w:rsid w:val="00D6543F"/>
    <w:rsid w:val="00D74E0C"/>
    <w:rsid w:val="00D83966"/>
    <w:rsid w:val="00D91D46"/>
    <w:rsid w:val="00D94688"/>
    <w:rsid w:val="00D96A64"/>
    <w:rsid w:val="00D96CD3"/>
    <w:rsid w:val="00DA1776"/>
    <w:rsid w:val="00DB4C65"/>
    <w:rsid w:val="00DB5A2E"/>
    <w:rsid w:val="00DC0528"/>
    <w:rsid w:val="00DC1104"/>
    <w:rsid w:val="00DC2470"/>
    <w:rsid w:val="00DC7466"/>
    <w:rsid w:val="00DC7E1C"/>
    <w:rsid w:val="00DE16D8"/>
    <w:rsid w:val="00DE4AC5"/>
    <w:rsid w:val="00DE65A2"/>
    <w:rsid w:val="00DF2DCC"/>
    <w:rsid w:val="00E01D0E"/>
    <w:rsid w:val="00E15D61"/>
    <w:rsid w:val="00E16215"/>
    <w:rsid w:val="00E237E8"/>
    <w:rsid w:val="00E31650"/>
    <w:rsid w:val="00E35169"/>
    <w:rsid w:val="00E53724"/>
    <w:rsid w:val="00E552C8"/>
    <w:rsid w:val="00E75006"/>
    <w:rsid w:val="00E84350"/>
    <w:rsid w:val="00E85863"/>
    <w:rsid w:val="00E862EA"/>
    <w:rsid w:val="00E91AE4"/>
    <w:rsid w:val="00EA0789"/>
    <w:rsid w:val="00EA431D"/>
    <w:rsid w:val="00EB35A3"/>
    <w:rsid w:val="00EC4BCD"/>
    <w:rsid w:val="00ED54F1"/>
    <w:rsid w:val="00F24CB9"/>
    <w:rsid w:val="00F33F5E"/>
    <w:rsid w:val="00F379BC"/>
    <w:rsid w:val="00F60840"/>
    <w:rsid w:val="00F75B86"/>
    <w:rsid w:val="00F77933"/>
    <w:rsid w:val="00F8411A"/>
    <w:rsid w:val="00FC1405"/>
    <w:rsid w:val="00FF0913"/>
    <w:rsid w:val="00FF7EFE"/>
    <w:rsid w:val="00FF7F82"/>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3A145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096BE1"/>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6"/>
      </w:numPr>
      <w:spacing w:before="0" w:after="200" w:line="276" w:lineRule="auto"/>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 w:type="paragraph" w:customStyle="1" w:styleId="5657F111FB4B4D619C93A3BAF618CC6B">
    <w:name w:val="5657F111FB4B4D619C93A3BAF618CC6B"/>
    <w:rsid w:val="009324F5"/>
    <w:rPr>
      <w:rFonts w:eastAsiaTheme="minorEastAsia"/>
      <w:kern w:val="2"/>
      <w:lang w:val="en-IN" w:eastAsia="en-IN"/>
      <w14:ligatures w14:val="standardContextual"/>
    </w:rPr>
  </w:style>
  <w:style w:type="character" w:styleId="UnresolvedMention">
    <w:name w:val="Unresolved Mention"/>
    <w:basedOn w:val="DefaultParagraphFont"/>
    <w:uiPriority w:val="99"/>
    <w:semiHidden/>
    <w:unhideWhenUsed/>
    <w:rsid w:val="009324F5"/>
    <w:rPr>
      <w:color w:val="605E5C"/>
      <w:shd w:val="clear" w:color="auto" w:fill="E1DFDD"/>
    </w:rPr>
  </w:style>
  <w:style w:type="paragraph" w:styleId="NormalWeb">
    <w:name w:val="Normal (Web)"/>
    <w:basedOn w:val="Normal"/>
    <w:uiPriority w:val="99"/>
    <w:unhideWhenUsed/>
    <w:rsid w:val="00FF7F82"/>
    <w:pPr>
      <w:spacing w:before="100" w:beforeAutospacing="1" w:after="100" w:afterAutospacing="1" w:line="240" w:lineRule="auto"/>
    </w:pPr>
    <w:rPr>
      <w:rFonts w:ascii="Times New Roman" w:eastAsia="Times New Roman" w:hAnsi="Times New Roman" w:cs="Times New Roman"/>
      <w:color w:val="auto"/>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015194">
      <w:bodyDiv w:val="1"/>
      <w:marLeft w:val="0"/>
      <w:marRight w:val="0"/>
      <w:marTop w:val="0"/>
      <w:marBottom w:val="0"/>
      <w:divBdr>
        <w:top w:val="none" w:sz="0" w:space="0" w:color="auto"/>
        <w:left w:val="none" w:sz="0" w:space="0" w:color="auto"/>
        <w:bottom w:val="none" w:sz="0" w:space="0" w:color="auto"/>
        <w:right w:val="none" w:sz="0" w:space="0" w:color="auto"/>
      </w:divBdr>
    </w:div>
    <w:div w:id="666833106">
      <w:bodyDiv w:val="1"/>
      <w:marLeft w:val="0"/>
      <w:marRight w:val="0"/>
      <w:marTop w:val="0"/>
      <w:marBottom w:val="0"/>
      <w:divBdr>
        <w:top w:val="none" w:sz="0" w:space="0" w:color="auto"/>
        <w:left w:val="none" w:sz="0" w:space="0" w:color="auto"/>
        <w:bottom w:val="none" w:sz="0" w:space="0" w:color="auto"/>
        <w:right w:val="none" w:sz="0" w:space="0" w:color="auto"/>
      </w:divBdr>
    </w:div>
    <w:div w:id="1307776639">
      <w:bodyDiv w:val="1"/>
      <w:marLeft w:val="0"/>
      <w:marRight w:val="0"/>
      <w:marTop w:val="0"/>
      <w:marBottom w:val="0"/>
      <w:divBdr>
        <w:top w:val="none" w:sz="0" w:space="0" w:color="auto"/>
        <w:left w:val="none" w:sz="0" w:space="0" w:color="auto"/>
        <w:bottom w:val="none" w:sz="0" w:space="0" w:color="auto"/>
        <w:right w:val="none" w:sz="0" w:space="0" w:color="auto"/>
      </w:divBdr>
    </w:div>
    <w:div w:id="1330668338">
      <w:bodyDiv w:val="1"/>
      <w:marLeft w:val="0"/>
      <w:marRight w:val="0"/>
      <w:marTop w:val="0"/>
      <w:marBottom w:val="0"/>
      <w:divBdr>
        <w:top w:val="none" w:sz="0" w:space="0" w:color="auto"/>
        <w:left w:val="none" w:sz="0" w:space="0" w:color="auto"/>
        <w:bottom w:val="none" w:sz="0" w:space="0" w:color="auto"/>
        <w:right w:val="none" w:sz="0" w:space="0" w:color="auto"/>
      </w:divBdr>
    </w:div>
    <w:div w:id="1377851851">
      <w:bodyDiv w:val="1"/>
      <w:marLeft w:val="0"/>
      <w:marRight w:val="0"/>
      <w:marTop w:val="0"/>
      <w:marBottom w:val="0"/>
      <w:divBdr>
        <w:top w:val="none" w:sz="0" w:space="0" w:color="auto"/>
        <w:left w:val="none" w:sz="0" w:space="0" w:color="auto"/>
        <w:bottom w:val="none" w:sz="0" w:space="0" w:color="auto"/>
        <w:right w:val="none" w:sz="0" w:space="0" w:color="auto"/>
      </w:divBdr>
    </w:div>
    <w:div w:id="148034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hyperlink" Target="https://github.com/RameshJajula/GenAI_GUI.git" TargetMode="Externa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mailto:AIGeniusLabs@gmail.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mes\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FEFA4247034384A40001F4E3F53081"/>
        <w:category>
          <w:name w:val="General"/>
          <w:gallery w:val="placeholder"/>
        </w:category>
        <w:types>
          <w:type w:val="bbPlcHdr"/>
        </w:types>
        <w:behaviors>
          <w:behavior w:val="content"/>
        </w:behaviors>
        <w:guid w:val="{CB7B7562-3EEC-405A-AFB5-4CD1A2AFB7B0}"/>
      </w:docPartPr>
      <w:docPartBody>
        <w:p w:rsidR="00000000" w:rsidRDefault="00000000">
          <w:pPr>
            <w:pStyle w:val="2FFEFA4247034384A40001F4E3F53081"/>
          </w:pPr>
          <w:r w:rsidRPr="00E237E8">
            <w:t>PROFESSIONAL</w:t>
          </w:r>
        </w:p>
      </w:docPartBody>
    </w:docPart>
    <w:docPart>
      <w:docPartPr>
        <w:name w:val="D90C183C8F6748DB8B1741865109B89E"/>
        <w:category>
          <w:name w:val="General"/>
          <w:gallery w:val="placeholder"/>
        </w:category>
        <w:types>
          <w:type w:val="bbPlcHdr"/>
        </w:types>
        <w:behaviors>
          <w:behavior w:val="content"/>
        </w:behaviors>
        <w:guid w:val="{DF9E50AA-5C6E-4C38-9502-845D766C58B2}"/>
      </w:docPartPr>
      <w:docPartBody>
        <w:p w:rsidR="00000000" w:rsidRDefault="00000000">
          <w:pPr>
            <w:pStyle w:val="D90C183C8F6748DB8B1741865109B89E"/>
          </w:pPr>
          <w:r w:rsidRPr="00E237E8">
            <w:t>Introduction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charset w:val="00"/>
    <w:family w:val="swiss"/>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7492016">
    <w:abstractNumId w:val="3"/>
  </w:num>
  <w:num w:numId="2" w16cid:durableId="1342467059">
    <w:abstractNumId w:val="6"/>
  </w:num>
  <w:num w:numId="3" w16cid:durableId="1079404114">
    <w:abstractNumId w:val="4"/>
  </w:num>
  <w:num w:numId="4" w16cid:durableId="1581212957">
    <w:abstractNumId w:val="5"/>
  </w:num>
  <w:num w:numId="5" w16cid:durableId="1097557192">
    <w:abstractNumId w:val="2"/>
  </w:num>
  <w:num w:numId="6" w16cid:durableId="1246647499">
    <w:abstractNumId w:val="1"/>
  </w:num>
  <w:num w:numId="7" w16cid:durableId="529149479">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D3E"/>
    <w:rsid w:val="00081769"/>
    <w:rsid w:val="006B1D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FEFA4247034384A40001F4E3F53081">
    <w:name w:val="2FFEFA4247034384A40001F4E3F53081"/>
  </w:style>
  <w:style w:type="paragraph" w:customStyle="1" w:styleId="D90C183C8F6748DB8B1741865109B89E">
    <w:name w:val="D90C183C8F6748DB8B1741865109B89E"/>
  </w:style>
  <w:style w:type="paragraph" w:customStyle="1" w:styleId="A96A53EB74DE49FA9539D0DAD0B0B577">
    <w:name w:val="A96A53EB74DE49FA9539D0DAD0B0B577"/>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kern w:val="0"/>
      <w:sz w:val="24"/>
      <w:lang w:val="en-US" w:eastAsia="en-US"/>
      <w14:ligatures w14:val="none"/>
    </w:rPr>
  </w:style>
  <w:style w:type="paragraph" w:customStyle="1" w:styleId="90F19BA215ED43E19C75396978E5C8A1">
    <w:name w:val="90F19BA215ED43E19C75396978E5C8A1"/>
  </w:style>
  <w:style w:type="paragraph" w:customStyle="1" w:styleId="4BDDC6DAAA09457E911446820FED38E1">
    <w:name w:val="4BDDC6DAAA09457E911446820FED38E1"/>
  </w:style>
  <w:style w:type="paragraph" w:customStyle="1" w:styleId="5DD2486215494B91AF882AAA814F2234">
    <w:name w:val="5DD2486215494B91AF882AAA814F2234"/>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kern w:val="0"/>
      <w:sz w:val="24"/>
      <w:lang w:val="en-US" w:eastAsia="en-US"/>
      <w14:ligatures w14:val="none"/>
    </w:rPr>
  </w:style>
  <w:style w:type="paragraph" w:customStyle="1" w:styleId="4C56E452578A4E19AD58F297A79DAC6E">
    <w:name w:val="4C56E452578A4E19AD58F297A79DAC6E"/>
  </w:style>
  <w:style w:type="paragraph" w:customStyle="1" w:styleId="97335025F1DE4DFC8E729751B121B08E">
    <w:name w:val="97335025F1DE4DFC8E729751B121B08E"/>
  </w:style>
  <w:style w:type="paragraph" w:customStyle="1" w:styleId="3899FAF05F7F41E2916187D9E5F28B11">
    <w:name w:val="3899FAF05F7F41E2916187D9E5F28B11"/>
  </w:style>
  <w:style w:type="character" w:customStyle="1" w:styleId="Bold">
    <w:name w:val="Bold"/>
    <w:uiPriority w:val="1"/>
    <w:qFormat/>
    <w:rPr>
      <w:b/>
      <w:bCs/>
    </w:rPr>
  </w:style>
  <w:style w:type="paragraph" w:customStyle="1" w:styleId="81407D2B86384C828AEDE52B708CD1BB">
    <w:name w:val="81407D2B86384C828AEDE52B708CD1BB"/>
  </w:style>
  <w:style w:type="paragraph" w:customStyle="1" w:styleId="B5A533E815BA4229ACBA69B60A3A456F">
    <w:name w:val="B5A533E815BA4229ACBA69B60A3A456F"/>
  </w:style>
  <w:style w:type="paragraph" w:customStyle="1" w:styleId="4F40EDA889BE4B83B9F920F365314BD1">
    <w:name w:val="4F40EDA889BE4B83B9F920F365314BD1"/>
  </w:style>
  <w:style w:type="paragraph" w:customStyle="1" w:styleId="27BFEF059CE14363918B4E15F0CCA21A">
    <w:name w:val="27BFEF059CE14363918B4E15F0CCA21A"/>
  </w:style>
  <w:style w:type="paragraph" w:customStyle="1" w:styleId="517DE0C281E941E4BB90F23F25D54BDA">
    <w:name w:val="517DE0C281E941E4BB90F23F25D54BDA"/>
  </w:style>
  <w:style w:type="paragraph" w:customStyle="1" w:styleId="DE91A7C40D304D469C6213435BA6B7EE">
    <w:name w:val="DE91A7C40D304D469C6213435BA6B7EE"/>
  </w:style>
  <w:style w:type="paragraph" w:customStyle="1" w:styleId="275D284A0BA94205B3F45DC6066AC989">
    <w:name w:val="275D284A0BA94205B3F45DC6066AC989"/>
  </w:style>
  <w:style w:type="paragraph" w:customStyle="1" w:styleId="91AEF324917948ED8681E5792D12FF5C">
    <w:name w:val="91AEF324917948ED8681E5792D12FF5C"/>
  </w:style>
  <w:style w:type="paragraph" w:customStyle="1" w:styleId="15D38B77AD924B6E9F0FE98C429825B2">
    <w:name w:val="15D38B77AD924B6E9F0FE98C429825B2"/>
  </w:style>
  <w:style w:type="paragraph" w:customStyle="1" w:styleId="D65F45BBF7C643DD9F3C0233329C81EA">
    <w:name w:val="D65F45BBF7C643DD9F3C0233329C81EA"/>
  </w:style>
  <w:style w:type="paragraph" w:customStyle="1" w:styleId="C10C2C7DF4694851A9E0F80293C7ADF0">
    <w:name w:val="C10C2C7DF4694851A9E0F80293C7ADF0"/>
  </w:style>
  <w:style w:type="paragraph" w:customStyle="1" w:styleId="5D82BF7665B64CCB94335BFCAD657500">
    <w:name w:val="5D82BF7665B64CCB94335BFCAD657500"/>
  </w:style>
  <w:style w:type="paragraph" w:customStyle="1" w:styleId="0293B1EB2D4645D590DB98B70F250491">
    <w:name w:val="0293B1EB2D4645D590DB98B70F250491"/>
  </w:style>
  <w:style w:type="paragraph" w:customStyle="1" w:styleId="29130FCFDDCB4BC8B0E20ADF6BA13ED9">
    <w:name w:val="29130FCFDDCB4BC8B0E20ADF6BA13ED9"/>
  </w:style>
  <w:style w:type="paragraph" w:customStyle="1" w:styleId="293CC57DBE694A9CAEA444F4C4513BE7">
    <w:name w:val="293CC57DBE694A9CAEA444F4C4513BE7"/>
  </w:style>
  <w:style w:type="paragraph" w:customStyle="1" w:styleId="1D63A0496E8247068C0B760A3748189D">
    <w:name w:val="1D63A0496E8247068C0B760A3748189D"/>
  </w:style>
  <w:style w:type="paragraph" w:customStyle="1" w:styleId="1A66D51BC3D840AF888B31B504954631">
    <w:name w:val="1A66D51BC3D840AF888B31B504954631"/>
  </w:style>
  <w:style w:type="paragraph" w:customStyle="1" w:styleId="C97B000FC1994E7A8A71D89C12257A26">
    <w:name w:val="C97B000FC1994E7A8A71D89C12257A26"/>
  </w:style>
  <w:style w:type="paragraph" w:customStyle="1" w:styleId="50388A4BD4844DB0B7C8D3EF3136E4BA">
    <w:name w:val="50388A4BD4844DB0B7C8D3EF3136E4BA"/>
  </w:style>
  <w:style w:type="paragraph" w:customStyle="1" w:styleId="1DA2423496DE44FAB0CE667609D82D31">
    <w:name w:val="1DA2423496DE44FAB0CE667609D82D31"/>
  </w:style>
  <w:style w:type="paragraph" w:customStyle="1" w:styleId="5657F111FB4B4D619C93A3BAF618CC6B">
    <w:name w:val="5657F111FB4B4D619C93A3BAF618CC6B"/>
  </w:style>
  <w:style w:type="paragraph" w:customStyle="1" w:styleId="63F35B103B58453D891C6EB68BB712CB">
    <w:name w:val="63F35B103B58453D891C6EB68BB712CB"/>
  </w:style>
  <w:style w:type="paragraph" w:customStyle="1" w:styleId="8B6203349D63488AAA465869670598DD">
    <w:name w:val="8B6203349D63488AAA465869670598DD"/>
  </w:style>
  <w:style w:type="paragraph" w:customStyle="1" w:styleId="ABF4B3BE5E43407B9CBC0865F0891A2E">
    <w:name w:val="ABF4B3BE5E43407B9CBC0865F0891A2E"/>
  </w:style>
  <w:style w:type="paragraph" w:customStyle="1" w:styleId="25D7CF8122BC4B2E9EEFA082245C1B52">
    <w:name w:val="25D7CF8122BC4B2E9EEFA082245C1B52"/>
  </w:style>
  <w:style w:type="paragraph" w:customStyle="1" w:styleId="634227E3FC50489B86F141D1F9282A78">
    <w:name w:val="634227E3FC50489B86F141D1F9282A78"/>
  </w:style>
  <w:style w:type="paragraph" w:customStyle="1" w:styleId="EB63A1BDC56F4C4690B3BDFF106E6436">
    <w:name w:val="EB63A1BDC56F4C4690B3BDFF106E6436"/>
  </w:style>
  <w:style w:type="paragraph" w:customStyle="1" w:styleId="E2BB1D99138642A6AB2B64AAA97700A8">
    <w:name w:val="E2BB1D99138642A6AB2B64AAA97700A8"/>
  </w:style>
  <w:style w:type="paragraph" w:customStyle="1" w:styleId="EC724293811343418713AEE3CD88CC9E">
    <w:name w:val="EC724293811343418713AEE3CD88CC9E"/>
  </w:style>
  <w:style w:type="paragraph" w:customStyle="1" w:styleId="CC122A0F112B4EFB940486AD913550E2">
    <w:name w:val="CC122A0F112B4EFB940486AD913550E2"/>
  </w:style>
  <w:style w:type="paragraph" w:customStyle="1" w:styleId="37F671188DB14B33946B2437B3DA262E">
    <w:name w:val="37F671188DB14B33946B2437B3DA262E"/>
  </w:style>
  <w:style w:type="paragraph" w:customStyle="1" w:styleId="CEA5ED3B67F348228846262477D24931">
    <w:name w:val="CEA5ED3B67F348228846262477D24931"/>
  </w:style>
  <w:style w:type="paragraph" w:customStyle="1" w:styleId="1EF6A8BB7269459D9975BAD2922F461B">
    <w:name w:val="1EF6A8BB7269459D9975BAD2922F461B"/>
  </w:style>
  <w:style w:type="paragraph" w:customStyle="1" w:styleId="8B8254872F6F459F9AE7015001C4C178">
    <w:name w:val="8B8254872F6F459F9AE7015001C4C178"/>
  </w:style>
  <w:style w:type="paragraph" w:customStyle="1" w:styleId="40ACE646B18349CA872A8927F5F1ED01">
    <w:name w:val="40ACE646B18349CA872A8927F5F1ED01"/>
  </w:style>
  <w:style w:type="paragraph" w:customStyle="1" w:styleId="9BFD5440812D4F8AB3597D58FD1D81EE">
    <w:name w:val="9BFD5440812D4F8AB3597D58FD1D81EE"/>
  </w:style>
  <w:style w:type="paragraph" w:customStyle="1" w:styleId="057DCEB0E7B448C9949C85FABA19D26F">
    <w:name w:val="057DCEB0E7B448C9949C85FABA19D26F"/>
  </w:style>
  <w:style w:type="paragraph" w:customStyle="1" w:styleId="075DCA85B8AD4C3EBF0748E700825D78">
    <w:name w:val="075DCA85B8AD4C3EBF0748E700825D78"/>
  </w:style>
  <w:style w:type="paragraph" w:customStyle="1" w:styleId="54A125C1D5CA4709A8D9325C1B28E628">
    <w:name w:val="54A125C1D5CA4709A8D9325C1B28E628"/>
  </w:style>
  <w:style w:type="paragraph" w:customStyle="1" w:styleId="DFD89D9FA239487DB5D52E5AFD384B5C">
    <w:name w:val="DFD89D9FA239487DB5D52E5AFD384B5C"/>
  </w:style>
  <w:style w:type="paragraph" w:customStyle="1" w:styleId="F9E6F4076E1B4F5C9490F6966CAA5EDE">
    <w:name w:val="F9E6F4076E1B4F5C9490F6966CAA5EDE"/>
  </w:style>
  <w:style w:type="paragraph" w:customStyle="1" w:styleId="26370BDCB33549A59AD6F95F21BAE568">
    <w:name w:val="26370BDCB33549A59AD6F95F21BAE568"/>
  </w:style>
  <w:style w:type="paragraph" w:customStyle="1" w:styleId="C73CE4E2CC1743A79EBF33DDC6E4E415">
    <w:name w:val="C73CE4E2CC1743A79EBF33DDC6E4E415"/>
  </w:style>
  <w:style w:type="paragraph" w:customStyle="1" w:styleId="90DDE3EA1C0B48B8943C65AB8321A60C">
    <w:name w:val="90DDE3EA1C0B48B8943C65AB8321A60C"/>
  </w:style>
  <w:style w:type="paragraph" w:customStyle="1" w:styleId="4DE7FC06D4FA4F5C8F72322165686CED">
    <w:name w:val="4DE7FC06D4FA4F5C8F72322165686CED"/>
  </w:style>
  <w:style w:type="paragraph" w:customStyle="1" w:styleId="424638B4FA6E45AFB5A428AA06F7DBBD">
    <w:name w:val="424638B4FA6E45AFB5A428AA06F7DBBD"/>
  </w:style>
  <w:style w:type="paragraph" w:customStyle="1" w:styleId="AF67018CF4BF4501B4860B6FA3AE9C6A">
    <w:name w:val="AF67018CF4BF4501B4860B6FA3AE9C6A"/>
  </w:style>
  <w:style w:type="paragraph" w:customStyle="1" w:styleId="01FBCCCA7F82475A9D5D181B8A86F09A">
    <w:name w:val="01FBCCCA7F82475A9D5D181B8A86F09A"/>
  </w:style>
  <w:style w:type="paragraph" w:customStyle="1" w:styleId="5310201925824CB4B9DB1CB9096C187C">
    <w:name w:val="5310201925824CB4B9DB1CB9096C187C"/>
  </w:style>
  <w:style w:type="paragraph" w:customStyle="1" w:styleId="689A124780C943FA8EDEB4B51745708A">
    <w:name w:val="689A124780C943FA8EDEB4B51745708A"/>
  </w:style>
  <w:style w:type="paragraph" w:customStyle="1" w:styleId="8396C509544B449A9278B1004D72928F">
    <w:name w:val="8396C509544B449A9278B1004D72928F"/>
  </w:style>
  <w:style w:type="paragraph" w:customStyle="1" w:styleId="466C42A1052847A2967282BEB271756F">
    <w:name w:val="466C42A1052847A2967282BEB271756F"/>
  </w:style>
  <w:style w:type="paragraph" w:customStyle="1" w:styleId="4CFA251A3616412C8976579FD3174762">
    <w:name w:val="4CFA251A3616412C8976579FD3174762"/>
  </w:style>
  <w:style w:type="paragraph" w:customStyle="1" w:styleId="5ACD8AE0B21747409D3D8D5ECBC69A61">
    <w:name w:val="5ACD8AE0B21747409D3D8D5ECBC69A61"/>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kern w:val="0"/>
      <w:sz w:val="20"/>
      <w:lang w:val="en-US" w:eastAsia="en-US"/>
      <w14:ligatures w14:val="none"/>
    </w:rPr>
  </w:style>
  <w:style w:type="paragraph" w:customStyle="1" w:styleId="BD9771F5E15B4099A1970DF4BC20165A">
    <w:name w:val="BD9771F5E15B4099A1970DF4BC20165A"/>
  </w:style>
  <w:style w:type="paragraph" w:customStyle="1" w:styleId="BA04727B7E584EB8BDBE6D9D524A03D4">
    <w:name w:val="BA04727B7E584EB8BDBE6D9D524A03D4"/>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kern w:val="0"/>
      <w:sz w:val="20"/>
      <w:lang w:val="en-US" w:eastAsia="en-US"/>
      <w14:ligatures w14:val="none"/>
    </w:rPr>
  </w:style>
  <w:style w:type="paragraph" w:customStyle="1" w:styleId="B2E7670193C8408784041EE5C72C805B">
    <w:name w:val="B2E7670193C8408784041EE5C72C805B"/>
  </w:style>
  <w:style w:type="paragraph" w:customStyle="1" w:styleId="2F73C25C766A451294C4A78139F5D68C">
    <w:name w:val="2F73C25C766A451294C4A78139F5D68C"/>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kern w:val="0"/>
      <w:sz w:val="20"/>
      <w:lang w:val="en-US" w:eastAsia="en-US"/>
      <w14:ligatures w14:val="none"/>
    </w:rPr>
  </w:style>
  <w:style w:type="paragraph" w:customStyle="1" w:styleId="06DD5244E0CA4C08907C9A0AAF7CC9B2">
    <w:name w:val="06DD5244E0CA4C08907C9A0AAF7CC9B2"/>
  </w:style>
  <w:style w:type="paragraph" w:customStyle="1" w:styleId="A2570D7E32604AEA85B91B0B112FD7F1">
    <w:name w:val="A2570D7E32604AEA85B91B0B112FD7F1"/>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kern w:val="0"/>
      <w:sz w:val="20"/>
      <w:lang w:val="en-US" w:eastAsia="en-US"/>
      <w14:ligatures w14:val="none"/>
    </w:rPr>
  </w:style>
  <w:style w:type="paragraph" w:customStyle="1" w:styleId="1DAE571EF743432F8091AC71C0C8E8F7">
    <w:name w:val="1DAE571EF743432F8091AC71C0C8E8F7"/>
  </w:style>
  <w:style w:type="paragraph" w:customStyle="1" w:styleId="B9D5E9444C0742D98A0079422B5AB812">
    <w:name w:val="B9D5E9444C0742D98A0079422B5AB812"/>
  </w:style>
  <w:style w:type="paragraph" w:customStyle="1" w:styleId="26C681BB1B944420A644C5ECF5A0045F">
    <w:name w:val="26C681BB1B944420A644C5ECF5A0045F"/>
  </w:style>
  <w:style w:type="paragraph" w:customStyle="1" w:styleId="65CC6CB80BFB419D8210DCE1755BCFF1">
    <w:name w:val="65CC6CB80BFB419D8210DCE1755BCFF1"/>
  </w:style>
  <w:style w:type="paragraph" w:customStyle="1" w:styleId="FCE38BC33F2040CBAB6A6F4DDFE6F40A">
    <w:name w:val="FCE38BC33F2040CBAB6A6F4DDFE6F40A"/>
  </w:style>
  <w:style w:type="paragraph" w:customStyle="1" w:styleId="037834E2B9924B7E92E212795DDD46D3">
    <w:name w:val="037834E2B9924B7E92E212795DDD46D3"/>
  </w:style>
  <w:style w:type="paragraph" w:customStyle="1" w:styleId="E814B19F458A4004BA6A3DAE4690AE18">
    <w:name w:val="E814B19F458A4004BA6A3DAE4690AE18"/>
  </w:style>
  <w:style w:type="paragraph" w:customStyle="1" w:styleId="58D45DD147834086AD1912DDB16D5676">
    <w:name w:val="58D45DD147834086AD1912DDB16D5676"/>
  </w:style>
  <w:style w:type="paragraph" w:customStyle="1" w:styleId="DBE5A734781E48F0876716C11D2BC050">
    <w:name w:val="DBE5A734781E48F0876716C11D2BC050"/>
  </w:style>
  <w:style w:type="paragraph" w:customStyle="1" w:styleId="88D318E1F9754BEBACEAC2184E9BFC3B">
    <w:name w:val="88D318E1F9754BEBACEAC2184E9BFC3B"/>
  </w:style>
  <w:style w:type="paragraph" w:customStyle="1" w:styleId="CD89CD4CE4ED43D9A3414F6E6731C8AF">
    <w:name w:val="CD89CD4CE4ED43D9A3414F6E6731C8AF"/>
  </w:style>
  <w:style w:type="paragraph" w:customStyle="1" w:styleId="A9D96F1207AC4CFB9844DCF95C67465B">
    <w:name w:val="A9D96F1207AC4CFB9844DCF95C67465B"/>
  </w:style>
  <w:style w:type="paragraph" w:customStyle="1" w:styleId="F8E1CD61B4E8455488D93384F309D6C1">
    <w:name w:val="F8E1CD61B4E8455488D93384F309D6C1"/>
  </w:style>
  <w:style w:type="paragraph" w:customStyle="1" w:styleId="02FE76F353784489869EF2C41668D533">
    <w:name w:val="02FE76F353784489869EF2C41668D533"/>
  </w:style>
  <w:style w:type="paragraph" w:customStyle="1" w:styleId="A66AF3E00ACC4B638C9118E2EA0236F9">
    <w:name w:val="A66AF3E00ACC4B638C9118E2EA0236F9"/>
  </w:style>
  <w:style w:type="paragraph" w:customStyle="1" w:styleId="EE6CD8DC9DDB40AB9F329919A84A73ED">
    <w:name w:val="EE6CD8DC9DDB40AB9F329919A84A73ED"/>
  </w:style>
  <w:style w:type="paragraph" w:customStyle="1" w:styleId="1C8FD0FD69BE493CA93596D262D450F2">
    <w:name w:val="1C8FD0FD69BE493CA93596D262D450F2"/>
  </w:style>
  <w:style w:type="paragraph" w:customStyle="1" w:styleId="FF0EFBB207424ADD8991E703FAD31609">
    <w:name w:val="FF0EFBB207424ADD8991E703FAD31609"/>
  </w:style>
  <w:style w:type="paragraph" w:customStyle="1" w:styleId="B5AF40A038924CC5B4B4BA41F807508F">
    <w:name w:val="B5AF40A038924CC5B4B4BA41F807508F"/>
  </w:style>
  <w:style w:type="paragraph" w:customStyle="1" w:styleId="334CD8BE1B2D4DEA9AD4CED301561717">
    <w:name w:val="334CD8BE1B2D4DEA9AD4CED301561717"/>
  </w:style>
  <w:style w:type="paragraph" w:customStyle="1" w:styleId="34E2A3EBB14B491F89DB25CB81ED6557">
    <w:name w:val="34E2A3EBB14B491F89DB25CB81ED6557"/>
  </w:style>
  <w:style w:type="paragraph" w:styleId="ListBullet2">
    <w:name w:val="List Bullet 2"/>
    <w:basedOn w:val="Normal"/>
    <w:uiPriority w:val="99"/>
    <w:pPr>
      <w:numPr>
        <w:numId w:val="7"/>
      </w:numPr>
      <w:spacing w:after="120" w:line="288" w:lineRule="auto"/>
    </w:pPr>
    <w:rPr>
      <w:rFonts w:eastAsiaTheme="minorHAnsi"/>
      <w:color w:val="595959" w:themeColor="text1" w:themeTint="A6"/>
      <w:kern w:val="0"/>
      <w:sz w:val="24"/>
      <w:lang w:val="en-US" w:eastAsia="en-US"/>
      <w14:ligatures w14:val="none"/>
    </w:rPr>
  </w:style>
  <w:style w:type="paragraph" w:customStyle="1" w:styleId="F87319F74F724A19BF9D4BBDE9F1D80E">
    <w:name w:val="F87319F74F724A19BF9D4BBDE9F1D80E"/>
  </w:style>
  <w:style w:type="paragraph" w:customStyle="1" w:styleId="48A1DF6432AF44299EB548FC4F6126D9">
    <w:name w:val="48A1DF6432AF44299EB548FC4F6126D9"/>
  </w:style>
  <w:style w:type="paragraph" w:customStyle="1" w:styleId="2130F62F150842878FBE868A56857B6A">
    <w:name w:val="2130F62F150842878FBE868A56857B6A"/>
  </w:style>
  <w:style w:type="paragraph" w:customStyle="1" w:styleId="CC90531DF7AC4EE68FE0A92903B596ED">
    <w:name w:val="CC90531DF7AC4EE68FE0A92903B596ED"/>
  </w:style>
  <w:style w:type="paragraph" w:customStyle="1" w:styleId="BF4CEF78DEBB48E491C3963E00808889">
    <w:name w:val="BF4CEF78DEBB48E491C3963E00808889"/>
  </w:style>
  <w:style w:type="paragraph" w:customStyle="1" w:styleId="A72C0A03DA8041D2806119CF73ED77A8">
    <w:name w:val="A72C0A03DA8041D2806119CF73ED77A8"/>
  </w:style>
  <w:style w:type="paragraph" w:customStyle="1" w:styleId="185AC65379C44D52B0793B578C3E1237">
    <w:name w:val="185AC65379C44D52B0793B578C3E1237"/>
  </w:style>
  <w:style w:type="paragraph" w:customStyle="1" w:styleId="C71EE873F3BA46F8BDA7A3EF12430F33">
    <w:name w:val="C71EE873F3BA46F8BDA7A3EF12430F33"/>
  </w:style>
  <w:style w:type="paragraph" w:customStyle="1" w:styleId="F6B761EB05CA4C8C831E18D0EABD892C">
    <w:name w:val="F6B761EB05CA4C8C831E18D0EABD892C"/>
  </w:style>
  <w:style w:type="paragraph" w:customStyle="1" w:styleId="73301AD1FA374350A45FF892E7017485">
    <w:name w:val="73301AD1FA374350A45FF892E7017485"/>
  </w:style>
  <w:style w:type="paragraph" w:customStyle="1" w:styleId="61FEE45899404E9382B646D2B19F3B9C">
    <w:name w:val="61FEE45899404E9382B646D2B19F3B9C"/>
  </w:style>
  <w:style w:type="paragraph" w:customStyle="1" w:styleId="C80302086509474085BB2A626521AFC7">
    <w:name w:val="C80302086509474085BB2A626521AFC7"/>
  </w:style>
  <w:style w:type="paragraph" w:customStyle="1" w:styleId="B05B8B3AA8634B5E87A2BF71F0E4D13B">
    <w:name w:val="B05B8B3AA8634B5E87A2BF71F0E4D13B"/>
  </w:style>
  <w:style w:type="paragraph" w:customStyle="1" w:styleId="48B37A8E2AB64C85807A08DC4136C132">
    <w:name w:val="48B37A8E2AB64C85807A08DC4136C132"/>
  </w:style>
  <w:style w:type="paragraph" w:customStyle="1" w:styleId="5212FB63FDE5454D8308748673159A26">
    <w:name w:val="5212FB63FDE5454D8308748673159A26"/>
  </w:style>
  <w:style w:type="paragraph" w:customStyle="1" w:styleId="CB5BC43D87374C4EB1DFA63455E915D7">
    <w:name w:val="CB5BC43D87374C4EB1DFA63455E915D7"/>
  </w:style>
  <w:style w:type="paragraph" w:customStyle="1" w:styleId="24A9F0E02F384FB5AC210232D459384F">
    <w:name w:val="24A9F0E02F384FB5AC210232D459384F"/>
  </w:style>
  <w:style w:type="paragraph" w:customStyle="1" w:styleId="5558A1B7AED744BB81050E04A3537793">
    <w:name w:val="5558A1B7AED744BB81050E04A3537793"/>
  </w:style>
  <w:style w:type="paragraph" w:customStyle="1" w:styleId="94ABC47783FE4EBDA4DB0B5E4CDC0260">
    <w:name w:val="94ABC47783FE4EBDA4DB0B5E4CDC0260"/>
  </w:style>
  <w:style w:type="paragraph" w:customStyle="1" w:styleId="064EC8D2C96942478F8A05294C84578E">
    <w:name w:val="064EC8D2C96942478F8A05294C84578E"/>
  </w:style>
  <w:style w:type="paragraph" w:customStyle="1" w:styleId="E75595D30AC04F70A0AA1D75307161B1">
    <w:name w:val="E75595D30AC04F70A0AA1D75307161B1"/>
  </w:style>
  <w:style w:type="paragraph" w:customStyle="1" w:styleId="1B1355F24DA94F98A9AC162EAB5C27A6">
    <w:name w:val="1B1355F24DA94F98A9AC162EAB5C27A6"/>
  </w:style>
  <w:style w:type="paragraph" w:customStyle="1" w:styleId="E023D4EC59DA47CEB04037D8C9516D99">
    <w:name w:val="E023D4EC59DA47CEB04037D8C9516D99"/>
  </w:style>
  <w:style w:type="paragraph" w:customStyle="1" w:styleId="49CEECCA903F440DA82B241F950B0041">
    <w:name w:val="49CEECCA903F440DA82B241F950B0041"/>
  </w:style>
  <w:style w:type="paragraph" w:customStyle="1" w:styleId="F67DA8FC2D7B4FD095A5AC922F650E24">
    <w:name w:val="F67DA8FC2D7B4FD095A5AC922F650E24"/>
  </w:style>
  <w:style w:type="paragraph" w:customStyle="1" w:styleId="28BAFB4F2C2C41CCA9EB3CC447242DAD">
    <w:name w:val="28BAFB4F2C2C41CCA9EB3CC447242DAD"/>
  </w:style>
  <w:style w:type="paragraph" w:customStyle="1" w:styleId="83FB7FA68CFD4F9E9ECED65BA2823778">
    <w:name w:val="83FB7FA68CFD4F9E9ECED65BA2823778"/>
  </w:style>
  <w:style w:type="paragraph" w:customStyle="1" w:styleId="35E2AE534C0B4D1D8BC93EF8C4E0F292">
    <w:name w:val="35E2AE534C0B4D1D8BC93EF8C4E0F292"/>
  </w:style>
  <w:style w:type="paragraph" w:customStyle="1" w:styleId="014AD8E876A34883B98992EF539635E6">
    <w:name w:val="014AD8E876A34883B98992EF539635E6"/>
  </w:style>
  <w:style w:type="paragraph" w:customStyle="1" w:styleId="3D6D409A02DC41769352360767F32ABE">
    <w:name w:val="3D6D409A02DC41769352360767F32ABE"/>
  </w:style>
  <w:style w:type="paragraph" w:customStyle="1" w:styleId="B4D7E3B3B296493BA14F9072BDB9D2B1">
    <w:name w:val="B4D7E3B3B296493BA14F9072BDB9D2B1"/>
  </w:style>
  <w:style w:type="paragraph" w:customStyle="1" w:styleId="85859E690E594A10A54CF3ABB71FE5F9">
    <w:name w:val="85859E690E594A10A54CF3ABB71FE5F9"/>
  </w:style>
  <w:style w:type="paragraph" w:customStyle="1" w:styleId="8B38F24C1D3B47CCB599BE9D8A007456">
    <w:name w:val="8B38F24C1D3B47CCB599BE9D8A007456"/>
  </w:style>
  <w:style w:type="paragraph" w:customStyle="1" w:styleId="D5A3658540944287BFA3A3A693AE98EB">
    <w:name w:val="D5A3658540944287BFA3A3A693AE98EB"/>
  </w:style>
  <w:style w:type="paragraph" w:customStyle="1" w:styleId="145A391B92224A6184E55467AE9142AD">
    <w:name w:val="145A391B92224A6184E55467AE9142AD"/>
  </w:style>
  <w:style w:type="paragraph" w:customStyle="1" w:styleId="0D50B8C8855B497792888842924FC820">
    <w:name w:val="0D50B8C8855B497792888842924FC820"/>
  </w:style>
  <w:style w:type="paragraph" w:customStyle="1" w:styleId="129A41635A9D40EAB4B519132C447593">
    <w:name w:val="129A41635A9D40EAB4B519132C447593"/>
  </w:style>
  <w:style w:type="paragraph" w:customStyle="1" w:styleId="90E0DABFCDFA4FD481C0FD99A3A8F8E9">
    <w:name w:val="90E0DABFCDFA4FD481C0FD99A3A8F8E9"/>
  </w:style>
  <w:style w:type="paragraph" w:customStyle="1" w:styleId="6B0DF102A21A43DAAC8036C9044626F9">
    <w:name w:val="6B0DF102A21A43DAAC8036C9044626F9"/>
  </w:style>
  <w:style w:type="paragraph" w:customStyle="1" w:styleId="E85618B74A14435395672C280000F078">
    <w:name w:val="E85618B74A14435395672C280000F078"/>
  </w:style>
  <w:style w:type="paragraph" w:customStyle="1" w:styleId="C62E712EFBA84108BD0E5E7F27ED2588">
    <w:name w:val="C62E712EFBA84108BD0E5E7F27ED2588"/>
  </w:style>
  <w:style w:type="paragraph" w:customStyle="1" w:styleId="5739E47FCE584085B46BC00CFFEEE12D">
    <w:name w:val="5739E47FCE584085B46BC00CFFEEE12D"/>
  </w:style>
  <w:style w:type="paragraph" w:customStyle="1" w:styleId="E157958EA77C4070901B169EE999FFC6">
    <w:name w:val="E157958EA77C4070901B169EE999FFC6"/>
  </w:style>
  <w:style w:type="paragraph" w:customStyle="1" w:styleId="148998FF8C144D08A5DC66D8E2D812D9">
    <w:name w:val="148998FF8C144D08A5DC66D8E2D812D9"/>
  </w:style>
  <w:style w:type="paragraph" w:customStyle="1" w:styleId="330409A11867409EA14C4DAE1932E7BD">
    <w:name w:val="330409A11867409EA14C4DAE1932E7BD"/>
  </w:style>
  <w:style w:type="paragraph" w:customStyle="1" w:styleId="7678B607839343DEBD4551E838AE76B3">
    <w:name w:val="7678B607839343DEBD4551E838AE76B3"/>
  </w:style>
  <w:style w:type="paragraph" w:customStyle="1" w:styleId="604D4646860941D1A01FC2217A1997A8">
    <w:name w:val="604D4646860941D1A01FC2217A1997A8"/>
  </w:style>
  <w:style w:type="paragraph" w:customStyle="1" w:styleId="2A2072993A8D43078BEA441A5DBC50EB">
    <w:name w:val="2A2072993A8D43078BEA441A5DBC50EB"/>
  </w:style>
  <w:style w:type="paragraph" w:customStyle="1" w:styleId="AA52CFAE39E84E87B860DF80D6DDBF55">
    <w:name w:val="AA52CFAE39E84E87B860DF80D6DDBF55"/>
  </w:style>
  <w:style w:type="paragraph" w:customStyle="1" w:styleId="4323977283334390B0F3801FB22493E4">
    <w:name w:val="4323977283334390B0F3801FB22493E4"/>
  </w:style>
  <w:style w:type="paragraph" w:customStyle="1" w:styleId="2DB7AAEF9D0843F39F0207EFDB1E333B">
    <w:name w:val="2DB7AAEF9D0843F39F0207EFDB1E333B"/>
  </w:style>
  <w:style w:type="paragraph" w:customStyle="1" w:styleId="CAA927A97EFC46F691347978C6ED05FE">
    <w:name w:val="CAA927A97EFC46F691347978C6ED05FE"/>
  </w:style>
  <w:style w:type="paragraph" w:customStyle="1" w:styleId="1A856C942AF04844BF9CE124A296B40C">
    <w:name w:val="1A856C942AF04844BF9CE124A296B40C"/>
  </w:style>
  <w:style w:type="paragraph" w:customStyle="1" w:styleId="FA6ADE4DB6D14339B1DC92660673E0D2">
    <w:name w:val="FA6ADE4DB6D14339B1DC92660673E0D2"/>
  </w:style>
  <w:style w:type="paragraph" w:customStyle="1" w:styleId="A6FA674300974FCBA70B6C854482868B">
    <w:name w:val="A6FA674300974FCBA70B6C854482868B"/>
  </w:style>
  <w:style w:type="paragraph" w:customStyle="1" w:styleId="2868517DD6624D57ADF1C56673D026DA">
    <w:name w:val="2868517DD6624D57ADF1C56673D026DA"/>
  </w:style>
  <w:style w:type="paragraph" w:customStyle="1" w:styleId="68DF6F4947AF4F8F869838247AA169B1">
    <w:name w:val="68DF6F4947AF4F8F869838247AA169B1"/>
  </w:style>
  <w:style w:type="paragraph" w:customStyle="1" w:styleId="DD153C94C2AB4609B5946ADE98BD685F">
    <w:name w:val="DD153C94C2AB4609B5946ADE98BD685F"/>
  </w:style>
  <w:style w:type="paragraph" w:customStyle="1" w:styleId="F1AF8A720E484BEFACD5ED0275469E41">
    <w:name w:val="F1AF8A720E484BEFACD5ED0275469E41"/>
  </w:style>
  <w:style w:type="paragraph" w:customStyle="1" w:styleId="86201415A6FA4972912D4E688A5D5C94">
    <w:name w:val="86201415A6FA4972912D4E688A5D5C94"/>
  </w:style>
  <w:style w:type="paragraph" w:customStyle="1" w:styleId="F14896E9C17F45359253F60F4301646A">
    <w:name w:val="F14896E9C17F45359253F60F4301646A"/>
  </w:style>
  <w:style w:type="paragraph" w:customStyle="1" w:styleId="BA05869D7C244914AC08FCDB2D3F129A">
    <w:name w:val="BA05869D7C244914AC08FCDB2D3F129A"/>
  </w:style>
  <w:style w:type="paragraph" w:customStyle="1" w:styleId="1A2684EF768046A390968560762D952D">
    <w:name w:val="1A2684EF768046A390968560762D952D"/>
  </w:style>
  <w:style w:type="paragraph" w:customStyle="1" w:styleId="1655E46DDA414ED2961E01A7A0609440">
    <w:name w:val="1655E46DDA414ED2961E01A7A0609440"/>
  </w:style>
  <w:style w:type="paragraph" w:customStyle="1" w:styleId="227AE7A09FBE421A84DA37C3D62B0C3F">
    <w:name w:val="227AE7A09FBE421A84DA37C3D62B0C3F"/>
  </w:style>
  <w:style w:type="paragraph" w:customStyle="1" w:styleId="E0319060BD334B63AF5592B0BD1C80A1">
    <w:name w:val="E0319060BD334B63AF5592B0BD1C80A1"/>
  </w:style>
  <w:style w:type="paragraph" w:customStyle="1" w:styleId="BB37B1DEEE4641E986A273A4702DE4F1">
    <w:name w:val="BB37B1DEEE4641E986A273A4702DE4F1"/>
  </w:style>
  <w:style w:type="paragraph" w:customStyle="1" w:styleId="8DBB789822F247CAB2F1392EA331E4C0">
    <w:name w:val="8DBB789822F247CAB2F1392EA331E4C0"/>
  </w:style>
  <w:style w:type="paragraph" w:customStyle="1" w:styleId="7AE06758351B4EC1BCFE3A6FF8E0DF71">
    <w:name w:val="7AE06758351B4EC1BCFE3A6FF8E0DF71"/>
  </w:style>
  <w:style w:type="paragraph" w:customStyle="1" w:styleId="BD9346C083E8471BB3AC94BE398188B1">
    <w:name w:val="BD9346C083E8471BB3AC94BE398188B1"/>
  </w:style>
  <w:style w:type="paragraph" w:customStyle="1" w:styleId="CC1668F933844B32B526773201C95530">
    <w:name w:val="CC1668F933844B32B526773201C95530"/>
  </w:style>
  <w:style w:type="paragraph" w:customStyle="1" w:styleId="44F7C34425404CF384BFAD5577D9DE1D">
    <w:name w:val="44F7C34425404CF384BFAD5577D9DE1D"/>
  </w:style>
  <w:style w:type="paragraph" w:customStyle="1" w:styleId="0EFAD209F5D545A5B563E516E8CCF7D2">
    <w:name w:val="0EFAD209F5D545A5B563E516E8CCF7D2"/>
  </w:style>
  <w:style w:type="paragraph" w:customStyle="1" w:styleId="0C4487B453F5495CAA7EB5FEAD70DACF">
    <w:name w:val="0C4487B453F5495CAA7EB5FEAD70DACF"/>
  </w:style>
  <w:style w:type="paragraph" w:customStyle="1" w:styleId="A5A78AA5BE4A46569182C8DD408B2576">
    <w:name w:val="A5A78AA5BE4A46569182C8DD408B2576"/>
  </w:style>
  <w:style w:type="paragraph" w:customStyle="1" w:styleId="E414B5D64FAC422C82525C908EC230FE">
    <w:name w:val="E414B5D64FAC422C82525C908EC230FE"/>
  </w:style>
  <w:style w:type="paragraph" w:customStyle="1" w:styleId="442F349A68834371A91F4EC590BD76C1">
    <w:name w:val="442F349A68834371A91F4EC590BD76C1"/>
  </w:style>
  <w:style w:type="paragraph" w:customStyle="1" w:styleId="17B871DA441D4789AC90D5A8D38A8810">
    <w:name w:val="17B871DA441D4789AC90D5A8D38A8810"/>
  </w:style>
  <w:style w:type="paragraph" w:customStyle="1" w:styleId="259B6583409A42638751CECD699DCFE0">
    <w:name w:val="259B6583409A42638751CECD699DCFE0"/>
  </w:style>
  <w:style w:type="paragraph" w:customStyle="1" w:styleId="5AEF53BAD1714A8D8F3A6B2FA113D2C1">
    <w:name w:val="5AEF53BAD1714A8D8F3A6B2FA113D2C1"/>
  </w:style>
  <w:style w:type="paragraph" w:customStyle="1" w:styleId="2E8DF22273D04A39A1F952CDE520B109">
    <w:name w:val="2E8DF22273D04A39A1F952CDE520B109"/>
  </w:style>
  <w:style w:type="paragraph" w:customStyle="1" w:styleId="BAD1D17F11914D21B8C0664DD4A2AAAC">
    <w:name w:val="BAD1D17F11914D21B8C0664DD4A2AAAC"/>
  </w:style>
  <w:style w:type="paragraph" w:customStyle="1" w:styleId="35F45B72A6334FC2B8AF32E4E27EDCF5">
    <w:name w:val="35F45B72A6334FC2B8AF32E4E27EDCF5"/>
  </w:style>
  <w:style w:type="paragraph" w:customStyle="1" w:styleId="A4A10F7174AF4989A7C9E3A352AA21AA">
    <w:name w:val="A4A10F7174AF4989A7C9E3A352AA21AA"/>
  </w:style>
  <w:style w:type="paragraph" w:customStyle="1" w:styleId="1FFF5B9CBBE543DEAAF0B6A420E0ABFA">
    <w:name w:val="1FFF5B9CBBE543DEAAF0B6A420E0ABFA"/>
  </w:style>
  <w:style w:type="paragraph" w:customStyle="1" w:styleId="933D4464EB3F4808AEA10F0CCB74406D">
    <w:name w:val="933D4464EB3F4808AEA10F0CCB74406D"/>
  </w:style>
  <w:style w:type="paragraph" w:customStyle="1" w:styleId="B5D0291714F047B19DA27DDBB160AAB9">
    <w:name w:val="B5D0291714F047B19DA27DDBB160AAB9"/>
  </w:style>
  <w:style w:type="paragraph" w:customStyle="1" w:styleId="9FBF30391C3540DAB4AA59A51BB96A5C">
    <w:name w:val="9FBF30391C3540DAB4AA59A51BB96A5C"/>
  </w:style>
  <w:style w:type="paragraph" w:customStyle="1" w:styleId="BDD055D51A064AF78BA74248DE730CAF">
    <w:name w:val="BDD055D51A064AF78BA74248DE730CAF"/>
  </w:style>
  <w:style w:type="paragraph" w:customStyle="1" w:styleId="9251C551A822422B8A38DCA5E71698EF">
    <w:name w:val="9251C551A822422B8A38DCA5E71698EF"/>
  </w:style>
  <w:style w:type="paragraph" w:customStyle="1" w:styleId="412BC9A4029D43DC89FA0CF732FADBAD">
    <w:name w:val="412BC9A4029D43DC89FA0CF732FADBAD"/>
  </w:style>
  <w:style w:type="paragraph" w:customStyle="1" w:styleId="1550F66432124909BC28681059C8B44B">
    <w:name w:val="1550F66432124909BC28681059C8B44B"/>
  </w:style>
  <w:style w:type="paragraph" w:customStyle="1" w:styleId="F41D3102CF35497B8A26BE7DF1DA5171">
    <w:name w:val="F41D3102CF35497B8A26BE7DF1DA5171"/>
  </w:style>
  <w:style w:type="paragraph" w:customStyle="1" w:styleId="596BB925137A483E9CCF4FBB7FD13058">
    <w:name w:val="596BB925137A483E9CCF4FBB7FD13058"/>
  </w:style>
  <w:style w:type="paragraph" w:customStyle="1" w:styleId="1E9AAE813AC446D0A6730C0982F7438E">
    <w:name w:val="1E9AAE813AC446D0A6730C0982F7438E"/>
  </w:style>
  <w:style w:type="paragraph" w:customStyle="1" w:styleId="9DA1B3D3B9344F6ABFE560E485CE5653">
    <w:name w:val="9DA1B3D3B9344F6ABFE560E485CE5653"/>
  </w:style>
  <w:style w:type="paragraph" w:customStyle="1" w:styleId="B79FDA6277FE4224946A0405434AF9B4">
    <w:name w:val="B79FDA6277FE4224946A0405434AF9B4"/>
  </w:style>
  <w:style w:type="paragraph" w:customStyle="1" w:styleId="179BD6FC825F4832A04C199719518004">
    <w:name w:val="179BD6FC825F4832A04C199719518004"/>
  </w:style>
  <w:style w:type="paragraph" w:customStyle="1" w:styleId="27D550689D9949B084335796F5D45ADE">
    <w:name w:val="27D550689D9949B084335796F5D45ADE"/>
  </w:style>
  <w:style w:type="paragraph" w:customStyle="1" w:styleId="A659D95D40D2469FBDB733E1E5173323">
    <w:name w:val="A659D95D40D2469FBDB733E1E5173323"/>
  </w:style>
  <w:style w:type="paragraph" w:customStyle="1" w:styleId="9212F53E2E864CD0A12D87A999F2BFCE">
    <w:name w:val="9212F53E2E864CD0A12D87A999F2BFCE"/>
  </w:style>
  <w:style w:type="paragraph" w:customStyle="1" w:styleId="30EFAD35DEB14FA4908E775C25694E8C">
    <w:name w:val="30EFAD35DEB14FA4908E775C25694E8C"/>
  </w:style>
  <w:style w:type="paragraph" w:customStyle="1" w:styleId="EE91305E56614B628F1E672BD47169F6">
    <w:name w:val="EE91305E56614B628F1E672BD47169F6"/>
  </w:style>
  <w:style w:type="paragraph" w:customStyle="1" w:styleId="0CDB306E13B4446EB781467037BD8F5A">
    <w:name w:val="0CDB306E13B4446EB781467037BD8F5A"/>
  </w:style>
  <w:style w:type="paragraph" w:customStyle="1" w:styleId="FA830EC0FA2F4643AE8EB1D9B594B27D">
    <w:name w:val="FA830EC0FA2F4643AE8EB1D9B594B27D"/>
  </w:style>
  <w:style w:type="paragraph" w:customStyle="1" w:styleId="A59B8821D2BE4A87B128EC420FB916C4">
    <w:name w:val="A59B8821D2BE4A87B128EC420FB916C4"/>
  </w:style>
  <w:style w:type="paragraph" w:customStyle="1" w:styleId="C197598924A8456EAAA3CBA731549B75">
    <w:name w:val="C197598924A8456EAAA3CBA731549B75"/>
  </w:style>
  <w:style w:type="paragraph" w:customStyle="1" w:styleId="E801676CC7644ED08AC25BF21E1BCA2F">
    <w:name w:val="E801676CC7644ED08AC25BF21E1BCA2F"/>
  </w:style>
  <w:style w:type="paragraph" w:customStyle="1" w:styleId="EAF3B55AA0A24C80800FA7B86303E6A0">
    <w:name w:val="EAF3B55AA0A24C80800FA7B86303E6A0"/>
  </w:style>
  <w:style w:type="paragraph" w:customStyle="1" w:styleId="A0A742BCD4F142CC86298DC5C6A30651">
    <w:name w:val="A0A742BCD4F142CC86298DC5C6A30651"/>
  </w:style>
  <w:style w:type="paragraph" w:customStyle="1" w:styleId="84D66A4DA13B49B3A5276C0E5BFD44DB">
    <w:name w:val="84D66A4DA13B49B3A5276C0E5BFD44DB"/>
  </w:style>
  <w:style w:type="paragraph" w:customStyle="1" w:styleId="12D394B3D11C4B958FE549C06F79D5F6">
    <w:name w:val="12D394B3D11C4B958FE549C06F79D5F6"/>
  </w:style>
  <w:style w:type="paragraph" w:customStyle="1" w:styleId="715F95643D494583A2A45D4025ADD2A0">
    <w:name w:val="715F95643D494583A2A45D4025ADD2A0"/>
  </w:style>
  <w:style w:type="paragraph" w:customStyle="1" w:styleId="FFC12794E9854A2791B02ECE8936BA56">
    <w:name w:val="FFC12794E9854A2791B02ECE8936BA56"/>
  </w:style>
  <w:style w:type="paragraph" w:customStyle="1" w:styleId="356EA8A8B521474FA5ED700A54DE3BF7">
    <w:name w:val="356EA8A8B521474FA5ED700A54DE3BF7"/>
  </w:style>
  <w:style w:type="paragraph" w:customStyle="1" w:styleId="37FB6C57C483476680C53D4F60A0D8BB">
    <w:name w:val="37FB6C57C483476680C53D4F60A0D8BB"/>
  </w:style>
  <w:style w:type="paragraph" w:customStyle="1" w:styleId="427C77612A3C4A9D8BAA6DAADE103112">
    <w:name w:val="427C77612A3C4A9D8BAA6DAADE103112"/>
  </w:style>
  <w:style w:type="paragraph" w:customStyle="1" w:styleId="40DCB161E8C043298C910A69ED1241F5">
    <w:name w:val="40DCB161E8C043298C910A69ED1241F5"/>
  </w:style>
  <w:style w:type="paragraph" w:customStyle="1" w:styleId="E5559BE2C6C74FE39A00AD42E308DF98">
    <w:name w:val="E5559BE2C6C74FE39A00AD42E308DF98"/>
  </w:style>
  <w:style w:type="paragraph" w:customStyle="1" w:styleId="79CD9648978146D09851A47741EA0EB5">
    <w:name w:val="79CD9648978146D09851A47741EA0EB5"/>
  </w:style>
  <w:style w:type="paragraph" w:customStyle="1" w:styleId="4E4DB85A575F4DCDAD8BB00C18B4D06C">
    <w:name w:val="4E4DB85A575F4DCDAD8BB00C18B4D06C"/>
  </w:style>
  <w:style w:type="paragraph" w:customStyle="1" w:styleId="A1EC8D5B17BB48BFBB0D5C08382120DC">
    <w:name w:val="A1EC8D5B17BB48BFBB0D5C08382120DC"/>
  </w:style>
  <w:style w:type="paragraph" w:customStyle="1" w:styleId="06F28B10ACA14CF6A4F46E75AF38999A">
    <w:name w:val="06F28B10ACA14CF6A4F46E75AF38999A"/>
  </w:style>
  <w:style w:type="paragraph" w:customStyle="1" w:styleId="AECC6A2950FE45E4AF1B995CE24D3E1E">
    <w:name w:val="AECC6A2950FE45E4AF1B995CE24D3E1E"/>
  </w:style>
  <w:style w:type="paragraph" w:customStyle="1" w:styleId="16D6F6C8B11344268FA7589CCE4BCF01">
    <w:name w:val="16D6F6C8B11344268FA7589CCE4BCF01"/>
  </w:style>
  <w:style w:type="paragraph" w:customStyle="1" w:styleId="831802422F764D0FB2C902BEDBB7DE8A">
    <w:name w:val="831802422F764D0FB2C902BEDBB7DE8A"/>
  </w:style>
  <w:style w:type="paragraph" w:customStyle="1" w:styleId="17B25540F18D4B9C9B220EA77D18B706">
    <w:name w:val="17B25540F18D4B9C9B220EA77D18B706"/>
  </w:style>
  <w:style w:type="paragraph" w:customStyle="1" w:styleId="9620DAC78D584347A0B63F4952F76C8E">
    <w:name w:val="9620DAC78D584347A0B63F4952F76C8E"/>
  </w:style>
  <w:style w:type="paragraph" w:customStyle="1" w:styleId="D54C985E6234427D8357376B5A07C935">
    <w:name w:val="D54C985E6234427D8357376B5A07C935"/>
  </w:style>
  <w:style w:type="paragraph" w:customStyle="1" w:styleId="C09426849EB745B79B4382C9106E3FCE">
    <w:name w:val="C09426849EB745B79B4382C9106E3FCE"/>
  </w:style>
  <w:style w:type="paragraph" w:customStyle="1" w:styleId="596CBA5F8F604D5AA2BDEF987A05CC01">
    <w:name w:val="596CBA5F8F604D5AA2BDEF987A05CC01"/>
  </w:style>
  <w:style w:type="paragraph" w:customStyle="1" w:styleId="EEF6009A76B24B5CAAEBA077564E1268">
    <w:name w:val="EEF6009A76B24B5CAAEBA077564E1268"/>
  </w:style>
  <w:style w:type="paragraph" w:customStyle="1" w:styleId="F7FF0E84971A4A52B121C8BD14D8A26F">
    <w:name w:val="F7FF0E84971A4A52B121C8BD14D8A26F"/>
  </w:style>
  <w:style w:type="paragraph" w:customStyle="1" w:styleId="729066DE985F4D4BA0A90AB079AD52FD">
    <w:name w:val="729066DE985F4D4BA0A90AB079AD52FD"/>
  </w:style>
  <w:style w:type="paragraph" w:customStyle="1" w:styleId="BE4CF285D93946EDBBEC85C1E91A3841">
    <w:name w:val="BE4CF285D93946EDBBEC85C1E91A3841"/>
  </w:style>
  <w:style w:type="paragraph" w:customStyle="1" w:styleId="457CC64FFA9F4733B37A8FDEDD3ECDBF">
    <w:name w:val="457CC64FFA9F4733B37A8FDEDD3ECDBF"/>
  </w:style>
  <w:style w:type="paragraph" w:customStyle="1" w:styleId="2556104DF76646DA80AC127706BAB625">
    <w:name w:val="2556104DF76646DA80AC127706BAB625"/>
  </w:style>
  <w:style w:type="paragraph" w:customStyle="1" w:styleId="0BB262053FC145F498209F29F7D0A06F">
    <w:name w:val="0BB262053FC145F498209F29F7D0A06F"/>
  </w:style>
  <w:style w:type="paragraph" w:customStyle="1" w:styleId="15824C7E6F224FCD8C2F6122B836E555">
    <w:name w:val="15824C7E6F224FCD8C2F6122B836E555"/>
  </w:style>
  <w:style w:type="paragraph" w:customStyle="1" w:styleId="42CD9825F88C4209B82FDDBE31D257A4">
    <w:name w:val="42CD9825F88C4209B82FDDBE31D257A4"/>
  </w:style>
  <w:style w:type="paragraph" w:customStyle="1" w:styleId="924A5259AB5B41C1A0C3CCB42F07A418">
    <w:name w:val="924A5259AB5B41C1A0C3CCB42F07A418"/>
  </w:style>
  <w:style w:type="paragraph" w:customStyle="1" w:styleId="D51BEF436B744515962B791D03B70BCB">
    <w:name w:val="D51BEF436B744515962B791D03B70BCB"/>
  </w:style>
  <w:style w:type="paragraph" w:customStyle="1" w:styleId="A796633300FA4748BD9D17B7EED3F8B3">
    <w:name w:val="A796633300FA4748BD9D17B7EED3F8B3"/>
  </w:style>
  <w:style w:type="paragraph" w:customStyle="1" w:styleId="5220AAB098EB474591E92EC0506F5997">
    <w:name w:val="5220AAB098EB474591E92EC0506F5997"/>
  </w:style>
  <w:style w:type="paragraph" w:customStyle="1" w:styleId="8A2C5AE2EB404FCAA8A8A39664E3A1D8">
    <w:name w:val="8A2C5AE2EB404FCAA8A8A39664E3A1D8"/>
  </w:style>
  <w:style w:type="paragraph" w:customStyle="1" w:styleId="612356478948472A8D9BD720D0E3FC2A">
    <w:name w:val="612356478948472A8D9BD720D0E3FC2A"/>
  </w:style>
  <w:style w:type="paragraph" w:customStyle="1" w:styleId="E18C2F3E93294A7690A1C41435A150B8">
    <w:name w:val="E18C2F3E93294A7690A1C41435A150B8"/>
  </w:style>
  <w:style w:type="paragraph" w:customStyle="1" w:styleId="98A1F4267C8E4B8E91A72DBFA9185E67">
    <w:name w:val="98A1F4267C8E4B8E91A72DBFA9185E67"/>
  </w:style>
  <w:style w:type="paragraph" w:customStyle="1" w:styleId="C428CF223A5B43A8B54A55530B42C7B0">
    <w:name w:val="C428CF223A5B43A8B54A55530B42C7B0"/>
  </w:style>
  <w:style w:type="paragraph" w:customStyle="1" w:styleId="19720C24C13F45E495006F8A1D7E33F2">
    <w:name w:val="19720C24C13F45E495006F8A1D7E33F2"/>
  </w:style>
  <w:style w:type="paragraph" w:customStyle="1" w:styleId="90DA31CDE0C94B6AB73EBE913520EF0C">
    <w:name w:val="90DA31CDE0C94B6AB73EBE913520EF0C"/>
  </w:style>
  <w:style w:type="paragraph" w:customStyle="1" w:styleId="A021EDD2CBD04522AB6CF64D12C0A40A">
    <w:name w:val="A021EDD2CBD04522AB6CF64D12C0A40A"/>
  </w:style>
  <w:style w:type="paragraph" w:customStyle="1" w:styleId="292D35523C294AA5B745159E2F163D82">
    <w:name w:val="292D35523C294AA5B745159E2F163D82"/>
  </w:style>
  <w:style w:type="paragraph" w:customStyle="1" w:styleId="105BD1EDB6A047ECA2F6F38096D37E2D">
    <w:name w:val="105BD1EDB6A047ECA2F6F38096D37E2D"/>
  </w:style>
  <w:style w:type="paragraph" w:customStyle="1" w:styleId="D755D8DF850F48A4BE582A1C9CBD28C3">
    <w:name w:val="D755D8DF850F48A4BE582A1C9CBD28C3"/>
  </w:style>
  <w:style w:type="paragraph" w:customStyle="1" w:styleId="696A00D5D833431C9F3179924B30D80B">
    <w:name w:val="696A00D5D833431C9F3179924B30D80B"/>
  </w:style>
  <w:style w:type="paragraph" w:customStyle="1" w:styleId="8470D5D243844FFBA12A8A3A6C738043">
    <w:name w:val="8470D5D243844FFBA12A8A3A6C738043"/>
  </w:style>
  <w:style w:type="paragraph" w:customStyle="1" w:styleId="DA84B64B0C7A400D82870C441D996D29">
    <w:name w:val="DA84B64B0C7A400D82870C441D996D29"/>
  </w:style>
  <w:style w:type="paragraph" w:customStyle="1" w:styleId="AA88AD9C246B4B138D7571694F798B9D">
    <w:name w:val="AA88AD9C246B4B138D7571694F798B9D"/>
  </w:style>
  <w:style w:type="paragraph" w:customStyle="1" w:styleId="C542D0282B034F6A92707A9FFA9DC210">
    <w:name w:val="C542D0282B034F6A92707A9FFA9DC210"/>
  </w:style>
  <w:style w:type="paragraph" w:customStyle="1" w:styleId="802EAAE25E984E53A37A1BDE47246825">
    <w:name w:val="802EAAE25E984E53A37A1BDE47246825"/>
  </w:style>
  <w:style w:type="paragraph" w:customStyle="1" w:styleId="BF2D1A64A222496FA71F622D1AD08F1F">
    <w:name w:val="BF2D1A64A222496FA71F622D1AD08F1F"/>
  </w:style>
  <w:style w:type="paragraph" w:customStyle="1" w:styleId="2F1C55AC272E4DAA9C9A70AA24A83CE0">
    <w:name w:val="2F1C55AC272E4DAA9C9A70AA24A83CE0"/>
  </w:style>
  <w:style w:type="paragraph" w:customStyle="1" w:styleId="DE51F028983E47D180D95A6D9CD8F61A">
    <w:name w:val="DE51F028983E47D180D95A6D9CD8F61A"/>
  </w:style>
  <w:style w:type="paragraph" w:customStyle="1" w:styleId="7378AAF9719C47DEA9CB759CD9A4814C">
    <w:name w:val="7378AAF9719C47DEA9CB759CD9A4814C"/>
  </w:style>
  <w:style w:type="paragraph" w:customStyle="1" w:styleId="068F2CA1E6B348B1AE47DE520037D04F">
    <w:name w:val="068F2CA1E6B348B1AE47DE520037D04F"/>
  </w:style>
  <w:style w:type="paragraph" w:customStyle="1" w:styleId="D5F7BDB8ED444FC7AABFA4DA2DA0D4AE">
    <w:name w:val="D5F7BDB8ED444FC7AABFA4DA2DA0D4AE"/>
  </w:style>
  <w:style w:type="paragraph" w:customStyle="1" w:styleId="9B3D37218F5F473F80F03241BAE701A3">
    <w:name w:val="9B3D37218F5F473F80F03241BAE701A3"/>
  </w:style>
  <w:style w:type="paragraph" w:customStyle="1" w:styleId="88C3803E6F2742288A36E2B39DB98862">
    <w:name w:val="88C3803E6F2742288A36E2B39DB98862"/>
  </w:style>
  <w:style w:type="paragraph" w:customStyle="1" w:styleId="C2C433483DB9469FA1BA568AB1003B46">
    <w:name w:val="C2C433483DB9469FA1BA568AB1003B46"/>
  </w:style>
  <w:style w:type="paragraph" w:customStyle="1" w:styleId="414AA3DF8618447C8546F3398C764E4E">
    <w:name w:val="414AA3DF8618447C8546F3398C764E4E"/>
  </w:style>
  <w:style w:type="paragraph" w:customStyle="1" w:styleId="617B760BBA7247B78BF01D4123BD3001">
    <w:name w:val="617B760BBA7247B78BF01D4123BD3001"/>
  </w:style>
  <w:style w:type="paragraph" w:customStyle="1" w:styleId="6BB6A2BC7FF94D73B3FD0652AE5F4C49">
    <w:name w:val="6BB6A2BC7FF94D73B3FD0652AE5F4C49"/>
  </w:style>
  <w:style w:type="paragraph" w:customStyle="1" w:styleId="2350EE8C87244BCAB7907E0D796F6D9E">
    <w:name w:val="2350EE8C87244BCAB7907E0D796F6D9E"/>
  </w:style>
  <w:style w:type="paragraph" w:customStyle="1" w:styleId="F65E1EB849564752838B7C8891F839E4">
    <w:name w:val="F65E1EB849564752838B7C8891F839E4"/>
  </w:style>
  <w:style w:type="paragraph" w:customStyle="1" w:styleId="CC8C4B65FB2346B38DB7A67DAA308DD3">
    <w:name w:val="CC8C4B65FB2346B38DB7A67DAA308DD3"/>
  </w:style>
  <w:style w:type="paragraph" w:customStyle="1" w:styleId="09469EA405664A57B5B8BF81282CD1BC">
    <w:name w:val="09469EA405664A57B5B8BF81282CD1BC"/>
  </w:style>
  <w:style w:type="paragraph" w:customStyle="1" w:styleId="C6152BF82E33409CA84295050BDDF4F4">
    <w:name w:val="C6152BF82E33409CA84295050BDDF4F4"/>
  </w:style>
  <w:style w:type="paragraph" w:customStyle="1" w:styleId="8E4402A5C8F14E97A7B61FE055CF1ACC">
    <w:name w:val="8E4402A5C8F14E97A7B61FE055CF1ACC"/>
  </w:style>
  <w:style w:type="paragraph" w:customStyle="1" w:styleId="87D2DC1534C44A56BA0D16F2A895A4C4">
    <w:name w:val="87D2DC1534C44A56BA0D16F2A895A4C4"/>
  </w:style>
  <w:style w:type="paragraph" w:customStyle="1" w:styleId="CA841176BBD94311921293425E3E0A9D">
    <w:name w:val="CA841176BBD94311921293425E3E0A9D"/>
  </w:style>
  <w:style w:type="paragraph" w:customStyle="1" w:styleId="524D9BA67147444CA8C119B85DE05502">
    <w:name w:val="524D9BA67147444CA8C119B85DE05502"/>
  </w:style>
  <w:style w:type="paragraph" w:customStyle="1" w:styleId="65CB7FB6B2214F29B5BBB4274C8927D0">
    <w:name w:val="65CB7FB6B2214F29B5BBB4274C8927D0"/>
  </w:style>
  <w:style w:type="paragraph" w:customStyle="1" w:styleId="603E5225437646EFB5C056708559A770">
    <w:name w:val="603E5225437646EFB5C056708559A770"/>
  </w:style>
  <w:style w:type="paragraph" w:customStyle="1" w:styleId="C754F8DF91804621B5AAAEF222AA98CF">
    <w:name w:val="C754F8DF91804621B5AAAEF222AA98CF"/>
  </w:style>
  <w:style w:type="paragraph" w:customStyle="1" w:styleId="29EF205C2F5A4D1692A00133BABD1732">
    <w:name w:val="29EF205C2F5A4D1692A00133BABD1732"/>
  </w:style>
  <w:style w:type="paragraph" w:customStyle="1" w:styleId="2DE574940AB24CE598632888DF0FB2F1">
    <w:name w:val="2DE574940AB24CE598632888DF0FB2F1"/>
  </w:style>
  <w:style w:type="paragraph" w:customStyle="1" w:styleId="F4DD5A7F4C944A2D817A82D3DBCBC34C">
    <w:name w:val="F4DD5A7F4C944A2D817A82D3DBCBC34C"/>
  </w:style>
  <w:style w:type="paragraph" w:customStyle="1" w:styleId="3A324E1AE66D45528832F2A04B1914D2">
    <w:name w:val="3A324E1AE66D45528832F2A04B1914D2"/>
  </w:style>
  <w:style w:type="paragraph" w:customStyle="1" w:styleId="4BB82C10AF3C47ECB5623CD5AED20919">
    <w:name w:val="4BB82C10AF3C47ECB5623CD5AED20919"/>
  </w:style>
  <w:style w:type="paragraph" w:customStyle="1" w:styleId="AD919B8850DE4FB89192226B9FBAFFD2">
    <w:name w:val="AD919B8850DE4FB89192226B9FBAFFD2"/>
  </w:style>
  <w:style w:type="paragraph" w:customStyle="1" w:styleId="36093E87045C4984ADBB5281FC93E8DB">
    <w:name w:val="36093E87045C4984ADBB5281FC93E8DB"/>
  </w:style>
  <w:style w:type="paragraph" w:customStyle="1" w:styleId="5F393CC81E2B43CAAAF77B1595CDA502">
    <w:name w:val="5F393CC81E2B43CAAAF77B1595CDA502"/>
  </w:style>
  <w:style w:type="paragraph" w:customStyle="1" w:styleId="C8AD2725B031458B9AD86B0FAA3B02B0">
    <w:name w:val="C8AD2725B031458B9AD86B0FAA3B02B0"/>
  </w:style>
  <w:style w:type="paragraph" w:customStyle="1" w:styleId="E3B00E1B12EF4698BF11D1F5CE8DE2F8">
    <w:name w:val="E3B00E1B12EF4698BF11D1F5CE8DE2F8"/>
  </w:style>
  <w:style w:type="paragraph" w:customStyle="1" w:styleId="EA90255FC14945379C5B8DC17AE02A24">
    <w:name w:val="EA90255FC14945379C5B8DC17AE02A24"/>
  </w:style>
  <w:style w:type="paragraph" w:customStyle="1" w:styleId="D4690E1422C24EB39F03D0B3D0CD868C">
    <w:name w:val="D4690E1422C24EB39F03D0B3D0CD868C"/>
  </w:style>
  <w:style w:type="paragraph" w:customStyle="1" w:styleId="71DC1FB1C5234EEAAF72784C5598712C">
    <w:name w:val="71DC1FB1C5234EEAAF72784C5598712C"/>
  </w:style>
  <w:style w:type="paragraph" w:customStyle="1" w:styleId="17DF7B7CC86F471191F31D9C4C68B935">
    <w:name w:val="17DF7B7CC86F471191F31D9C4C68B935"/>
  </w:style>
  <w:style w:type="paragraph" w:customStyle="1" w:styleId="C882C982D69B45B0A87DEE44A1739C7C">
    <w:name w:val="C882C982D69B45B0A87DEE44A1739C7C"/>
  </w:style>
  <w:style w:type="paragraph" w:customStyle="1" w:styleId="D9FB71DF095B4882ACD8C11918D531AB">
    <w:name w:val="D9FB71DF095B4882ACD8C11918D531AB"/>
  </w:style>
  <w:style w:type="paragraph" w:customStyle="1" w:styleId="982409BEAEB84360AEB663DC833A33D6">
    <w:name w:val="982409BEAEB84360AEB663DC833A33D6"/>
  </w:style>
  <w:style w:type="paragraph" w:customStyle="1" w:styleId="A786FCA98707479080D0279F5795E9FC">
    <w:name w:val="A786FCA98707479080D0279F5795E9FC"/>
  </w:style>
  <w:style w:type="paragraph" w:customStyle="1" w:styleId="E45031D7ABF540C48143B942CE9472ED">
    <w:name w:val="E45031D7ABF540C48143B942CE9472ED"/>
  </w:style>
  <w:style w:type="paragraph" w:customStyle="1" w:styleId="82CD3ED02C564B32B6B64BA8B8EB9580">
    <w:name w:val="82CD3ED02C564B32B6B64BA8B8EB9580"/>
  </w:style>
  <w:style w:type="paragraph" w:customStyle="1" w:styleId="7D97DAD9FF1A463092BDC45BD85ADE9F">
    <w:name w:val="7D97DAD9FF1A463092BDC45BD85ADE9F"/>
  </w:style>
  <w:style w:type="paragraph" w:customStyle="1" w:styleId="A14ACEE2F9794E2F8AA281E282D8725F">
    <w:name w:val="A14ACEE2F9794E2F8AA281E282D8725F"/>
  </w:style>
  <w:style w:type="paragraph" w:customStyle="1" w:styleId="D63872881A4C4EC1B918CE95B41C4852">
    <w:name w:val="D63872881A4C4EC1B918CE95B41C4852"/>
  </w:style>
  <w:style w:type="paragraph" w:customStyle="1" w:styleId="861902A95E3A4C7EBB1728E95598A85C">
    <w:name w:val="861902A95E3A4C7EBB1728E95598A85C"/>
  </w:style>
  <w:style w:type="paragraph" w:customStyle="1" w:styleId="6F60E6CF094A452A93DF7F72CD97B9B8">
    <w:name w:val="6F60E6CF094A452A93DF7F72CD97B9B8"/>
  </w:style>
  <w:style w:type="paragraph" w:customStyle="1" w:styleId="C4682414E1AE4EFA94F1386989108CCB">
    <w:name w:val="C4682414E1AE4EFA94F1386989108CCB"/>
  </w:style>
  <w:style w:type="paragraph" w:customStyle="1" w:styleId="238C7EB4DBE44EAF9AB2B0469B39EE5E">
    <w:name w:val="238C7EB4DBE44EAF9AB2B0469B39EE5E"/>
  </w:style>
  <w:style w:type="paragraph" w:customStyle="1" w:styleId="1812F30F441945BB9AB650335C9BEF79">
    <w:name w:val="1812F30F441945BB9AB650335C9BEF79"/>
  </w:style>
  <w:style w:type="paragraph" w:customStyle="1" w:styleId="9B270CF5B468457CA39FBD3B3E87ED9E">
    <w:name w:val="9B270CF5B468457CA39FBD3B3E87ED9E"/>
  </w:style>
  <w:style w:type="paragraph" w:customStyle="1" w:styleId="BEAB58625E924304AEFC9CA575007D36">
    <w:name w:val="BEAB58625E924304AEFC9CA575007D36"/>
  </w:style>
  <w:style w:type="paragraph" w:customStyle="1" w:styleId="2E66669AF6164CF8A55BEFCEEE6F9CB4">
    <w:name w:val="2E66669AF6164CF8A55BEFCEEE6F9CB4"/>
  </w:style>
  <w:style w:type="paragraph" w:customStyle="1" w:styleId="36E556CAC2FA4529A426FA57C201F483">
    <w:name w:val="36E556CAC2FA4529A426FA57C201F483"/>
  </w:style>
  <w:style w:type="paragraph" w:customStyle="1" w:styleId="2C811949C19D4EAA856666DA53354026">
    <w:name w:val="2C811949C19D4EAA856666DA53354026"/>
  </w:style>
  <w:style w:type="paragraph" w:customStyle="1" w:styleId="A6DE438500C843DDA977C574793DC971">
    <w:name w:val="A6DE438500C843DDA977C574793DC971"/>
  </w:style>
  <w:style w:type="paragraph" w:customStyle="1" w:styleId="5993BAE5917E476AA8BCC05733B17D12">
    <w:name w:val="5993BAE5917E476AA8BCC05733B17D12"/>
  </w:style>
  <w:style w:type="paragraph" w:customStyle="1" w:styleId="FDDE4AEA32354CA1882F54CBB1F4E939">
    <w:name w:val="FDDE4AEA32354CA1882F54CBB1F4E939"/>
  </w:style>
  <w:style w:type="paragraph" w:customStyle="1" w:styleId="AF6454DB04864464BC0BE26812A2D3F7">
    <w:name w:val="AF6454DB04864464BC0BE26812A2D3F7"/>
  </w:style>
  <w:style w:type="paragraph" w:customStyle="1" w:styleId="BE4B703ED9E84816B1BBDD744CFB11B3">
    <w:name w:val="BE4B703ED9E84816B1BBDD744CFB11B3"/>
  </w:style>
  <w:style w:type="paragraph" w:customStyle="1" w:styleId="BBB581C4E2B74B429BD72F1581843A58">
    <w:name w:val="BBB581C4E2B74B429BD72F1581843A58"/>
  </w:style>
  <w:style w:type="paragraph" w:customStyle="1" w:styleId="7F0B191D31F34CE6963F096E6F22E299">
    <w:name w:val="7F0B191D31F34CE6963F096E6F22E299"/>
  </w:style>
  <w:style w:type="paragraph" w:customStyle="1" w:styleId="A13437D93BE644A6B191810AC0EE4C43">
    <w:name w:val="A13437D93BE644A6B191810AC0EE4C43"/>
  </w:style>
  <w:style w:type="paragraph" w:customStyle="1" w:styleId="45BFF2C58C1541E6A163D7F4D0D41406">
    <w:name w:val="45BFF2C58C1541E6A163D7F4D0D41406"/>
  </w:style>
  <w:style w:type="paragraph" w:customStyle="1" w:styleId="44536DBD7A8748D1B171CB17D797C5BF">
    <w:name w:val="44536DBD7A8748D1B171CB17D797C5BF"/>
  </w:style>
  <w:style w:type="paragraph" w:customStyle="1" w:styleId="D0A033E5B0404271A48303E3A3C171A8">
    <w:name w:val="D0A033E5B0404271A48303E3A3C171A8"/>
  </w:style>
  <w:style w:type="paragraph" w:customStyle="1" w:styleId="8FC69DA0522D42D1A7FD3E460D67F413">
    <w:name w:val="8FC69DA0522D42D1A7FD3E460D67F413"/>
  </w:style>
  <w:style w:type="paragraph" w:customStyle="1" w:styleId="C4A4801C511B4B25B8679035729C6FDD">
    <w:name w:val="C4A4801C511B4B25B8679035729C6FDD"/>
  </w:style>
  <w:style w:type="paragraph" w:customStyle="1" w:styleId="83D135696FE344E690531D4592219335">
    <w:name w:val="83D135696FE344E690531D4592219335"/>
  </w:style>
  <w:style w:type="paragraph" w:customStyle="1" w:styleId="38CCEF99BA00449983E01084152B37A2">
    <w:name w:val="38CCEF99BA00449983E01084152B37A2"/>
  </w:style>
  <w:style w:type="paragraph" w:customStyle="1" w:styleId="61B0ACA7B4414C588376796FDF950AEC">
    <w:name w:val="61B0ACA7B4414C588376796FDF950AEC"/>
  </w:style>
  <w:style w:type="paragraph" w:customStyle="1" w:styleId="DDD5686E74034611809BFA6BCF3DC454">
    <w:name w:val="DDD5686E74034611809BFA6BCF3DC454"/>
  </w:style>
  <w:style w:type="paragraph" w:customStyle="1" w:styleId="AED254027BF041E99BA5A210FC8B8CB0">
    <w:name w:val="AED254027BF041E99BA5A210FC8B8CB0"/>
  </w:style>
  <w:style w:type="paragraph" w:customStyle="1" w:styleId="938C1DF5A94240DF8AB6972FF96415F3">
    <w:name w:val="938C1DF5A94240DF8AB6972FF96415F3"/>
  </w:style>
  <w:style w:type="paragraph" w:customStyle="1" w:styleId="10A76355863E4A6D99E047378921F759">
    <w:name w:val="10A76355863E4A6D99E047378921F759"/>
  </w:style>
  <w:style w:type="paragraph" w:customStyle="1" w:styleId="92BCD7731F6145CE986F42ABBF5B5E15">
    <w:name w:val="92BCD7731F6145CE986F42ABBF5B5E15"/>
  </w:style>
  <w:style w:type="paragraph" w:customStyle="1" w:styleId="731842F84F7442CBB7E1F2DBD4821FE2">
    <w:name w:val="731842F84F7442CBB7E1F2DBD4821FE2"/>
  </w:style>
  <w:style w:type="paragraph" w:customStyle="1" w:styleId="550E7E1071DF4DF7B1198EB8DDFF66E0">
    <w:name w:val="550E7E1071DF4DF7B1198EB8DDFF66E0"/>
  </w:style>
  <w:style w:type="paragraph" w:customStyle="1" w:styleId="CA0737D2AD8543E1BC673F3E60AFFC88">
    <w:name w:val="CA0737D2AD8543E1BC673F3E60AFFC88"/>
  </w:style>
  <w:style w:type="paragraph" w:customStyle="1" w:styleId="C0A2D8F8F65B4C15968F3E5A84B6B65A">
    <w:name w:val="C0A2D8F8F65B4C15968F3E5A84B6B65A"/>
  </w:style>
  <w:style w:type="paragraph" w:customStyle="1" w:styleId="E2DFB6CFE4454602AA18E688BE42C9ED">
    <w:name w:val="E2DFB6CFE4454602AA18E688BE42C9ED"/>
  </w:style>
  <w:style w:type="paragraph" w:customStyle="1" w:styleId="318BD243742B444D976CA45EDF92DBFF">
    <w:name w:val="318BD243742B444D976CA45EDF92DBFF"/>
  </w:style>
  <w:style w:type="paragraph" w:customStyle="1" w:styleId="8278027681D649DEA1AEC4A9BA09CB4F">
    <w:name w:val="8278027681D649DEA1AEC4A9BA09CB4F"/>
  </w:style>
  <w:style w:type="paragraph" w:customStyle="1" w:styleId="8EA9430A9ACA406A882D21388CC72055">
    <w:name w:val="8EA9430A9ACA406A882D21388CC72055"/>
  </w:style>
  <w:style w:type="paragraph" w:customStyle="1" w:styleId="112407A02FB14C73A92024A4712DB9D2">
    <w:name w:val="112407A02FB14C73A92024A4712DB9D2"/>
  </w:style>
  <w:style w:type="paragraph" w:customStyle="1" w:styleId="C02DE105C10E4884929996217B3A2BD3">
    <w:name w:val="C02DE105C10E4884929996217B3A2BD3"/>
  </w:style>
  <w:style w:type="paragraph" w:customStyle="1" w:styleId="99CE0B93927E493697AA54288C107835">
    <w:name w:val="99CE0B93927E493697AA54288C107835"/>
  </w:style>
  <w:style w:type="paragraph" w:customStyle="1" w:styleId="F7E8186525F64D2A988D68F59F6AEB9F">
    <w:name w:val="F7E8186525F64D2A988D68F59F6AEB9F"/>
  </w:style>
  <w:style w:type="paragraph" w:customStyle="1" w:styleId="ED2D885D79BC4B11B303E5CD8C0FD8F5">
    <w:name w:val="ED2D885D79BC4B11B303E5CD8C0FD8F5"/>
  </w:style>
  <w:style w:type="paragraph" w:customStyle="1" w:styleId="059A26DA10BB4A65B6B9E1D6B49EB505">
    <w:name w:val="059A26DA10BB4A65B6B9E1D6B49EB505"/>
  </w:style>
  <w:style w:type="paragraph" w:customStyle="1" w:styleId="E93A96BC8177436BACA2D63B4E8FB6CF">
    <w:name w:val="E93A96BC8177436BACA2D63B4E8FB6CF"/>
  </w:style>
  <w:style w:type="paragraph" w:customStyle="1" w:styleId="C1F81E36852745F8B919136CAA024849">
    <w:name w:val="C1F81E36852745F8B919136CAA024849"/>
  </w:style>
  <w:style w:type="paragraph" w:customStyle="1" w:styleId="89663938BDFA4C10A8AEB48CFFC693CE">
    <w:name w:val="89663938BDFA4C10A8AEB48CFFC693CE"/>
  </w:style>
  <w:style w:type="paragraph" w:customStyle="1" w:styleId="57A5E471B99147CB9C5506FB98EBE182">
    <w:name w:val="57A5E471B99147CB9C5506FB98EBE182"/>
  </w:style>
  <w:style w:type="paragraph" w:customStyle="1" w:styleId="7C703CE1E5FC43018AFA9752F0ACE804">
    <w:name w:val="7C703CE1E5FC43018AFA9752F0ACE804"/>
  </w:style>
  <w:style w:type="paragraph" w:customStyle="1" w:styleId="21EEFFF9BAF74E76B1B5B27649398C40">
    <w:name w:val="21EEFFF9BAF74E76B1B5B27649398C40"/>
  </w:style>
  <w:style w:type="paragraph" w:customStyle="1" w:styleId="132735C61E2949C5A7E79123334FB094">
    <w:name w:val="132735C61E2949C5A7E79123334FB094"/>
  </w:style>
  <w:style w:type="paragraph" w:customStyle="1" w:styleId="C54D3336B6554E968CC2EC2040C789A8">
    <w:name w:val="C54D3336B6554E968CC2EC2040C789A8"/>
  </w:style>
  <w:style w:type="paragraph" w:customStyle="1" w:styleId="5BEB4FFC619E4A838C8518869F16565B">
    <w:name w:val="5BEB4FFC619E4A838C8518869F16565B"/>
  </w:style>
  <w:style w:type="paragraph" w:customStyle="1" w:styleId="765AE4376DB543E19D565AC32F25CFCF">
    <w:name w:val="765AE4376DB543E19D565AC32F25CFCF"/>
  </w:style>
  <w:style w:type="paragraph" w:customStyle="1" w:styleId="D8724ED50CBE404FB6DEA6955E532794">
    <w:name w:val="D8724ED50CBE404FB6DEA6955E532794"/>
  </w:style>
  <w:style w:type="paragraph" w:customStyle="1" w:styleId="2F8A1891CE6D4717A2CFDBB4FC1A2A4E">
    <w:name w:val="2F8A1891CE6D4717A2CFDBB4FC1A2A4E"/>
  </w:style>
  <w:style w:type="paragraph" w:customStyle="1" w:styleId="4E60F988BD384F4C85DCB758D56BC06C">
    <w:name w:val="4E60F988BD384F4C85DCB758D56BC06C"/>
  </w:style>
  <w:style w:type="paragraph" w:customStyle="1" w:styleId="AF4AEC8216694E2AB972C71D8C3A3146">
    <w:name w:val="AF4AEC8216694E2AB972C71D8C3A3146"/>
  </w:style>
  <w:style w:type="paragraph" w:customStyle="1" w:styleId="8C2A037F4C4B453FBA93C0A68D833FF8">
    <w:name w:val="8C2A037F4C4B453FBA93C0A68D833FF8"/>
  </w:style>
  <w:style w:type="paragraph" w:customStyle="1" w:styleId="AE677EF580F54DC3AEDB4732DF2FE184">
    <w:name w:val="AE677EF580F54DC3AEDB4732DF2FE184"/>
  </w:style>
  <w:style w:type="paragraph" w:customStyle="1" w:styleId="C3EB333BD2DD4D21A4965E26E93A7B04">
    <w:name w:val="C3EB333BD2DD4D21A4965E26E93A7B04"/>
  </w:style>
  <w:style w:type="paragraph" w:customStyle="1" w:styleId="83761167E0A84A10BCC25D14C3CF8851">
    <w:name w:val="83761167E0A84A10BCC25D14C3CF8851"/>
  </w:style>
  <w:style w:type="paragraph" w:customStyle="1" w:styleId="32B3FB6E4D3A493C936A5D23589BCF84">
    <w:name w:val="32B3FB6E4D3A493C936A5D23589BCF84"/>
  </w:style>
  <w:style w:type="paragraph" w:customStyle="1" w:styleId="4B743F9E8627400EA27E45DE00963C09">
    <w:name w:val="4B743F9E8627400EA27E45DE00963C09"/>
  </w:style>
  <w:style w:type="paragraph" w:customStyle="1" w:styleId="F592C6433E124CB6AEC6AA93D95266F4">
    <w:name w:val="F592C6433E124CB6AEC6AA93D95266F4"/>
  </w:style>
  <w:style w:type="paragraph" w:customStyle="1" w:styleId="2762FA8683E042F8B7BF9882DD558ECF">
    <w:name w:val="2762FA8683E042F8B7BF9882DD558ECF"/>
  </w:style>
  <w:style w:type="paragraph" w:customStyle="1" w:styleId="94353BAAD1134CD7A28A34D9BB09A911">
    <w:name w:val="94353BAAD1134CD7A28A34D9BB09A911"/>
  </w:style>
  <w:style w:type="paragraph" w:customStyle="1" w:styleId="F1787782809841D18172B449D2005FD2">
    <w:name w:val="F1787782809841D18172B449D2005FD2"/>
  </w:style>
  <w:style w:type="paragraph" w:customStyle="1" w:styleId="B667FCFFAE424FFF99A5BA22CC288C6F">
    <w:name w:val="B667FCFFAE424FFF99A5BA22CC288C6F"/>
  </w:style>
  <w:style w:type="paragraph" w:customStyle="1" w:styleId="381B8E3FF41C48588B8ED3623B933E1F">
    <w:name w:val="381B8E3FF41C48588B8ED3623B933E1F"/>
  </w:style>
  <w:style w:type="paragraph" w:customStyle="1" w:styleId="F77C2C46E04D447E8D52F461A19FE322">
    <w:name w:val="F77C2C46E04D447E8D52F461A19FE322"/>
  </w:style>
  <w:style w:type="paragraph" w:customStyle="1" w:styleId="2EF186B8990642018F641369E5C354C6">
    <w:name w:val="2EF186B8990642018F641369E5C354C6"/>
  </w:style>
  <w:style w:type="paragraph" w:customStyle="1" w:styleId="DEFA995E47D646EBBFD519EDBFB7A65F">
    <w:name w:val="DEFA995E47D646EBBFD519EDBFB7A65F"/>
  </w:style>
  <w:style w:type="paragraph" w:customStyle="1" w:styleId="1D5747416C3D484D9C67C243DE900630">
    <w:name w:val="1D5747416C3D484D9C67C243DE900630"/>
  </w:style>
  <w:style w:type="paragraph" w:customStyle="1" w:styleId="008A827E32E44AE88AD0DF82DC1BB989">
    <w:name w:val="008A827E32E44AE88AD0DF82DC1BB989"/>
  </w:style>
  <w:style w:type="paragraph" w:customStyle="1" w:styleId="D2D0B78953C64E7490395422892DE945">
    <w:name w:val="D2D0B78953C64E7490395422892DE945"/>
  </w:style>
  <w:style w:type="paragraph" w:customStyle="1" w:styleId="A2233DB353E84244849390257BF5E02D">
    <w:name w:val="A2233DB353E84244849390257BF5E02D"/>
  </w:style>
  <w:style w:type="paragraph" w:customStyle="1" w:styleId="2B4BADB93C6C45F59B4D0F5C42330850">
    <w:name w:val="2B4BADB93C6C45F59B4D0F5C42330850"/>
  </w:style>
  <w:style w:type="paragraph" w:customStyle="1" w:styleId="9944522EC45F429FA631C606232EEBF5">
    <w:name w:val="9944522EC45F429FA631C606232EEBF5"/>
  </w:style>
  <w:style w:type="paragraph" w:customStyle="1" w:styleId="6225F33577CD49BCB4A0E6A3D08BD660">
    <w:name w:val="6225F33577CD49BCB4A0E6A3D08BD660"/>
  </w:style>
  <w:style w:type="paragraph" w:customStyle="1" w:styleId="59386D5E27164D0E9D3F15691746759E">
    <w:name w:val="59386D5E27164D0E9D3F15691746759E"/>
  </w:style>
  <w:style w:type="paragraph" w:customStyle="1" w:styleId="4B160E19591647FCA76D38A242C2241F">
    <w:name w:val="4B160E19591647FCA76D38A242C2241F"/>
  </w:style>
  <w:style w:type="paragraph" w:customStyle="1" w:styleId="A2F40D377CA74EE796D0840FD36EE46A">
    <w:name w:val="A2F40D377CA74EE796D0840FD36EE46A"/>
  </w:style>
  <w:style w:type="paragraph" w:customStyle="1" w:styleId="53D93EFBB14A46CF929FAA2594B7FA6A">
    <w:name w:val="53D93EFBB14A46CF929FAA2594B7FA6A"/>
  </w:style>
  <w:style w:type="paragraph" w:customStyle="1" w:styleId="1EB19637BCF745B5BFC42A738FEDEA8A">
    <w:name w:val="1EB19637BCF745B5BFC42A738FEDEA8A"/>
  </w:style>
  <w:style w:type="paragraph" w:customStyle="1" w:styleId="448B7DD42F47496590E7BA87E6E77330">
    <w:name w:val="448B7DD42F47496590E7BA87E6E77330"/>
  </w:style>
  <w:style w:type="paragraph" w:customStyle="1" w:styleId="8F85202DE5CF40CA911C3E56CC3322DA">
    <w:name w:val="8F85202DE5CF40CA911C3E56CC3322DA"/>
  </w:style>
  <w:style w:type="paragraph" w:customStyle="1" w:styleId="26F22652087443AD8BD8B7ADCD7334C0">
    <w:name w:val="26F22652087443AD8BD8B7ADCD7334C0"/>
  </w:style>
  <w:style w:type="paragraph" w:customStyle="1" w:styleId="90EAE9BCC6A64419A760FF34FE8D771C">
    <w:name w:val="90EAE9BCC6A64419A760FF34FE8D771C"/>
  </w:style>
  <w:style w:type="paragraph" w:customStyle="1" w:styleId="81E4F5BB607E4ECBB52FA4B1F3D2A613">
    <w:name w:val="81E4F5BB607E4ECBB52FA4B1F3D2A613"/>
  </w:style>
  <w:style w:type="paragraph" w:customStyle="1" w:styleId="D19729D605114BF387FA421611B08124">
    <w:name w:val="D19729D605114BF387FA421611B08124"/>
  </w:style>
  <w:style w:type="paragraph" w:customStyle="1" w:styleId="E4DB417BACA84F6D914108E78C67AD89">
    <w:name w:val="E4DB417BACA84F6D914108E78C67AD89"/>
  </w:style>
  <w:style w:type="paragraph" w:customStyle="1" w:styleId="D2DD23CA2DEA4727B431D9F6574D5F0F">
    <w:name w:val="D2DD23CA2DEA4727B431D9F6574D5F0F"/>
  </w:style>
  <w:style w:type="paragraph" w:customStyle="1" w:styleId="4FC4B6293F274CF29ED7D2CE60EDF184">
    <w:name w:val="4FC4B6293F274CF29ED7D2CE60EDF184"/>
  </w:style>
  <w:style w:type="paragraph" w:customStyle="1" w:styleId="26D44924549D425A80DDE4E32621E27D">
    <w:name w:val="26D44924549D425A80DDE4E32621E27D"/>
  </w:style>
  <w:style w:type="paragraph" w:customStyle="1" w:styleId="B37F2542F3FC4EAC9DCE5F6912AE1839">
    <w:name w:val="B37F2542F3FC4EAC9DCE5F6912AE1839"/>
  </w:style>
  <w:style w:type="paragraph" w:customStyle="1" w:styleId="64EE7F25C62148BEA734AF826EFC5D46">
    <w:name w:val="64EE7F25C62148BEA734AF826EFC5D46"/>
  </w:style>
  <w:style w:type="paragraph" w:customStyle="1" w:styleId="B66C12C5F53E41F7892F1BE37A4C627D">
    <w:name w:val="B66C12C5F53E41F7892F1BE37A4C627D"/>
  </w:style>
  <w:style w:type="paragraph" w:customStyle="1" w:styleId="5CB86266E8754E9EB2FB75DC479F34D8">
    <w:name w:val="5CB86266E8754E9EB2FB75DC479F34D8"/>
  </w:style>
  <w:style w:type="paragraph" w:customStyle="1" w:styleId="EE509B3E96B648CC9866CE2C25D430B3">
    <w:name w:val="EE509B3E96B648CC9866CE2C25D430B3"/>
  </w:style>
  <w:style w:type="paragraph" w:customStyle="1" w:styleId="E70EB244875142D08DBF417D1CFC9986">
    <w:name w:val="E70EB244875142D08DBF417D1CFC9986"/>
  </w:style>
  <w:style w:type="paragraph" w:customStyle="1" w:styleId="618F559C8E31490F8F6B9236218CC0ED">
    <w:name w:val="618F559C8E31490F8F6B9236218CC0ED"/>
  </w:style>
  <w:style w:type="paragraph" w:customStyle="1" w:styleId="E7D5B2F068174F8F83533707B260D904">
    <w:name w:val="E7D5B2F068174F8F83533707B260D904"/>
  </w:style>
  <w:style w:type="paragraph" w:customStyle="1" w:styleId="A84897769A6C494FAE33F381D0506A1C">
    <w:name w:val="A84897769A6C494FAE33F381D0506A1C"/>
  </w:style>
  <w:style w:type="paragraph" w:customStyle="1" w:styleId="4B74C55BA66E4A589ABC748966C5EF8A">
    <w:name w:val="4B74C55BA66E4A589ABC748966C5EF8A"/>
  </w:style>
  <w:style w:type="paragraph" w:customStyle="1" w:styleId="71765533A999418F8A043C5D64F7A637">
    <w:name w:val="71765533A999418F8A043C5D64F7A637"/>
  </w:style>
  <w:style w:type="paragraph" w:customStyle="1" w:styleId="D279880293CE475CBC2E8D178831894D">
    <w:name w:val="D279880293CE475CBC2E8D178831894D"/>
  </w:style>
  <w:style w:type="paragraph" w:customStyle="1" w:styleId="1BC63E6FA85E42379D0EDCFF60593273">
    <w:name w:val="1BC63E6FA85E42379D0EDCFF60593273"/>
  </w:style>
  <w:style w:type="paragraph" w:customStyle="1" w:styleId="1EF4E58C29624D63B4256DBCE5FA39D2">
    <w:name w:val="1EF4E58C29624D63B4256DBCE5FA39D2"/>
  </w:style>
  <w:style w:type="paragraph" w:customStyle="1" w:styleId="ED135E84F0504E0ABEB6C1CE914F75E7">
    <w:name w:val="ED135E84F0504E0ABEB6C1CE914F75E7"/>
  </w:style>
  <w:style w:type="paragraph" w:customStyle="1" w:styleId="CD72208A5D8242D48808D5FEA013C561">
    <w:name w:val="CD72208A5D8242D48808D5FEA013C561"/>
  </w:style>
  <w:style w:type="paragraph" w:customStyle="1" w:styleId="903254B0DA3A46868047A0B26DC4B7DC">
    <w:name w:val="903254B0DA3A46868047A0B26DC4B7DC"/>
  </w:style>
  <w:style w:type="paragraph" w:customStyle="1" w:styleId="91C6125A72704DF5ABC73CD5781AB0ED">
    <w:name w:val="91C6125A72704DF5ABC73CD5781AB0ED"/>
  </w:style>
  <w:style w:type="paragraph" w:customStyle="1" w:styleId="73B91CABCF84436EAEDC7164A67A838C">
    <w:name w:val="73B91CABCF84436EAEDC7164A67A838C"/>
  </w:style>
  <w:style w:type="paragraph" w:customStyle="1" w:styleId="D90D8448677F45BCB12F492BE01812D8">
    <w:name w:val="D90D8448677F45BCB12F492BE01812D8"/>
  </w:style>
  <w:style w:type="paragraph" w:customStyle="1" w:styleId="C49EA9CD97984402ACD42595374F3429">
    <w:name w:val="C49EA9CD97984402ACD42595374F3429"/>
  </w:style>
  <w:style w:type="paragraph" w:customStyle="1" w:styleId="3E7812DE5BBF45F091B9C672B31EB5A5">
    <w:name w:val="3E7812DE5BBF45F091B9C672B31EB5A5"/>
  </w:style>
  <w:style w:type="paragraph" w:customStyle="1" w:styleId="C2B12534196D47FEBE443E102BB426F1">
    <w:name w:val="C2B12534196D47FEBE443E102BB426F1"/>
  </w:style>
  <w:style w:type="paragraph" w:customStyle="1" w:styleId="BADABE7504FD49A3928707A49626C0DD">
    <w:name w:val="BADABE7504FD49A3928707A49626C0DD"/>
  </w:style>
  <w:style w:type="paragraph" w:customStyle="1" w:styleId="01526842999C4B05B07FA1960E877F7B">
    <w:name w:val="01526842999C4B05B07FA1960E877F7B"/>
  </w:style>
  <w:style w:type="paragraph" w:customStyle="1" w:styleId="9BAB9085D0DD489D87CE592AA8267F66">
    <w:name w:val="9BAB9085D0DD489D87CE592AA8267F66"/>
  </w:style>
  <w:style w:type="paragraph" w:customStyle="1" w:styleId="5D3E03CAB6E64399A1087C45066657C2">
    <w:name w:val="5D3E03CAB6E64399A1087C45066657C2"/>
  </w:style>
  <w:style w:type="paragraph" w:customStyle="1" w:styleId="DAC15DC31D794041A161227423658D56">
    <w:name w:val="DAC15DC31D794041A161227423658D56"/>
  </w:style>
  <w:style w:type="paragraph" w:customStyle="1" w:styleId="0708172BBDA046BC80EBD2ED22E67382">
    <w:name w:val="0708172BBDA046BC80EBD2ED22E67382"/>
  </w:style>
  <w:style w:type="paragraph" w:customStyle="1" w:styleId="9BE9359C93F84FB7874E5D6BCDE46575">
    <w:name w:val="9BE9359C93F84FB7874E5D6BCDE46575"/>
  </w:style>
  <w:style w:type="paragraph" w:customStyle="1" w:styleId="36A1E6D2868F4F6682EB711DE8D6CF7D">
    <w:name w:val="36A1E6D2868F4F6682EB711DE8D6CF7D"/>
  </w:style>
  <w:style w:type="paragraph" w:customStyle="1" w:styleId="7ACFAA0BE25F4EC48AA00CD98AE7B13A">
    <w:name w:val="7ACFAA0BE25F4EC48AA00CD98AE7B13A"/>
  </w:style>
  <w:style w:type="paragraph" w:customStyle="1" w:styleId="0F585451F4774AF8AAEF91DEE3FCBB03">
    <w:name w:val="0F585451F4774AF8AAEF91DEE3FCBB03"/>
  </w:style>
  <w:style w:type="paragraph" w:customStyle="1" w:styleId="A9D1009A9F8845DCA443614377E9E48A">
    <w:name w:val="A9D1009A9F8845DCA443614377E9E48A"/>
  </w:style>
  <w:style w:type="paragraph" w:customStyle="1" w:styleId="7652B32CACEA4125ACBE2CD6072ACA50">
    <w:name w:val="7652B32CACEA4125ACBE2CD6072ACA50"/>
  </w:style>
  <w:style w:type="paragraph" w:customStyle="1" w:styleId="AE78303716D143E592573C196E8ACEDB">
    <w:name w:val="AE78303716D143E592573C196E8ACEDB"/>
  </w:style>
  <w:style w:type="paragraph" w:customStyle="1" w:styleId="6F629968CCE845D6960A1AB5608037FD">
    <w:name w:val="6F629968CCE845D6960A1AB5608037FD"/>
  </w:style>
  <w:style w:type="paragraph" w:customStyle="1" w:styleId="715EDCE7D66C4841BE844311B0948774">
    <w:name w:val="715EDCE7D66C4841BE844311B0948774"/>
  </w:style>
  <w:style w:type="paragraph" w:customStyle="1" w:styleId="C2D778415C854B95BD6E667A33463AF5">
    <w:name w:val="C2D778415C854B95BD6E667A33463AF5"/>
  </w:style>
  <w:style w:type="paragraph" w:customStyle="1" w:styleId="4798FD30F46E4DB08B48A072E6948678">
    <w:name w:val="4798FD30F46E4DB08B48A072E6948678"/>
  </w:style>
  <w:style w:type="paragraph" w:customStyle="1" w:styleId="9B7F73FE45C347C3ACB48476697E965A">
    <w:name w:val="9B7F73FE45C347C3ACB48476697E965A"/>
  </w:style>
  <w:style w:type="paragraph" w:customStyle="1" w:styleId="02803D207ECD425C85677B9000C14434">
    <w:name w:val="02803D207ECD425C85677B9000C14434"/>
  </w:style>
  <w:style w:type="paragraph" w:customStyle="1" w:styleId="F8E74BBD8C9B4D5FA10CAA151564FE51">
    <w:name w:val="F8E74BBD8C9B4D5FA10CAA151564FE51"/>
  </w:style>
  <w:style w:type="paragraph" w:customStyle="1" w:styleId="203067337B684D24AB872751F4B4482C">
    <w:name w:val="203067337B684D24AB872751F4B4482C"/>
  </w:style>
  <w:style w:type="paragraph" w:customStyle="1" w:styleId="39CC5BC695F24F6A9A950F3665BABECB">
    <w:name w:val="39CC5BC695F24F6A9A950F3665BABECB"/>
  </w:style>
  <w:style w:type="paragraph" w:customStyle="1" w:styleId="8ACC8C40E178466E9554F9E08227FD2E">
    <w:name w:val="8ACC8C40E178466E9554F9E08227FD2E"/>
  </w:style>
  <w:style w:type="paragraph" w:customStyle="1" w:styleId="CC4A40B00B05402DB497969976EFF271">
    <w:name w:val="CC4A40B00B05402DB497969976EFF271"/>
  </w:style>
  <w:style w:type="paragraph" w:customStyle="1" w:styleId="37955AC97FB74431BB13BDAC85ED5FE0">
    <w:name w:val="37955AC97FB74431BB13BDAC85ED5FE0"/>
  </w:style>
  <w:style w:type="paragraph" w:customStyle="1" w:styleId="92FB4EB72D8A455191B681EE363C4D11">
    <w:name w:val="92FB4EB72D8A455191B681EE363C4D11"/>
  </w:style>
  <w:style w:type="paragraph" w:customStyle="1" w:styleId="026FCE4F56644B31B2F97B7306F8EA1F">
    <w:name w:val="026FCE4F56644B31B2F97B7306F8EA1F"/>
  </w:style>
  <w:style w:type="paragraph" w:customStyle="1" w:styleId="BC731F4DCD8C4247B201E34834199C34">
    <w:name w:val="BC731F4DCD8C4247B201E34834199C34"/>
  </w:style>
  <w:style w:type="paragraph" w:customStyle="1" w:styleId="89F5BFD6EB50477D91BF70CD46231473">
    <w:name w:val="89F5BFD6EB50477D91BF70CD46231473"/>
  </w:style>
  <w:style w:type="paragraph" w:customStyle="1" w:styleId="68610B9FE3524455BEFB962BCFABB69A">
    <w:name w:val="68610B9FE3524455BEFB962BCFABB69A"/>
  </w:style>
  <w:style w:type="paragraph" w:customStyle="1" w:styleId="9B52CAE915924705AE33A07B7AE01825">
    <w:name w:val="9B52CAE915924705AE33A07B7AE01825"/>
  </w:style>
  <w:style w:type="paragraph" w:customStyle="1" w:styleId="E442ACE2067C4178BBEDDCB239668B3B">
    <w:name w:val="E442ACE2067C4178BBEDDCB239668B3B"/>
  </w:style>
  <w:style w:type="paragraph" w:customStyle="1" w:styleId="55A0F6DE08E3423B84BAC4783C981856">
    <w:name w:val="55A0F6DE08E3423B84BAC4783C981856"/>
  </w:style>
  <w:style w:type="paragraph" w:customStyle="1" w:styleId="B194C8661167443A9F89284D2A5C7C9A">
    <w:name w:val="B194C8661167443A9F89284D2A5C7C9A"/>
  </w:style>
  <w:style w:type="paragraph" w:customStyle="1" w:styleId="A20BB9DC68B54879839FBD77EEB9D45A">
    <w:name w:val="A20BB9DC68B54879839FBD77EEB9D45A"/>
  </w:style>
  <w:style w:type="paragraph" w:customStyle="1" w:styleId="B6BCC533262243E0A256A9BE82DCFB1E">
    <w:name w:val="B6BCC533262243E0A256A9BE82DCFB1E"/>
  </w:style>
  <w:style w:type="paragraph" w:customStyle="1" w:styleId="01391BB2221448D1A1D7BF2096763AAA">
    <w:name w:val="01391BB2221448D1A1D7BF2096763AAA"/>
  </w:style>
  <w:style w:type="paragraph" w:customStyle="1" w:styleId="55047B6E651744DB92D1AA0409C24953">
    <w:name w:val="55047B6E651744DB92D1AA0409C24953"/>
  </w:style>
  <w:style w:type="paragraph" w:customStyle="1" w:styleId="72ED0475869245DBBC616BA2D8FF0494">
    <w:name w:val="72ED0475869245DBBC616BA2D8FF0494"/>
  </w:style>
  <w:style w:type="paragraph" w:customStyle="1" w:styleId="24DF05665F01489CBBEA0D32375E5F74">
    <w:name w:val="24DF05665F01489CBBEA0D32375E5F74"/>
  </w:style>
  <w:style w:type="paragraph" w:customStyle="1" w:styleId="0F7E89CBC7994167975D9102D7EFEEB5">
    <w:name w:val="0F7E89CBC7994167975D9102D7EFEEB5"/>
  </w:style>
  <w:style w:type="paragraph" w:customStyle="1" w:styleId="912FEACA495E4771A72BDB086B804D91">
    <w:name w:val="912FEACA495E4771A72BDB086B804D91"/>
  </w:style>
  <w:style w:type="paragraph" w:customStyle="1" w:styleId="225D3DB2567D4D86AC6B9716E67149DF">
    <w:name w:val="225D3DB2567D4D86AC6B9716E67149DF"/>
  </w:style>
  <w:style w:type="paragraph" w:customStyle="1" w:styleId="BF4B39AB33C842FBA97DE83E4AB70216">
    <w:name w:val="BF4B39AB33C842FBA97DE83E4AB70216"/>
  </w:style>
  <w:style w:type="paragraph" w:customStyle="1" w:styleId="3020F76F53BE4F3A837DC39FEEF4F9DB">
    <w:name w:val="3020F76F53BE4F3A837DC39FEEF4F9DB"/>
  </w:style>
  <w:style w:type="paragraph" w:customStyle="1" w:styleId="06B634338D264E88B572752ECE5968A7">
    <w:name w:val="06B634338D264E88B572752ECE5968A7"/>
  </w:style>
  <w:style w:type="paragraph" w:customStyle="1" w:styleId="590D205FAB804E6999C1AA00879C3CCF">
    <w:name w:val="590D205FAB804E6999C1AA00879C3CCF"/>
  </w:style>
  <w:style w:type="paragraph" w:customStyle="1" w:styleId="CB46C980E3E549EB8E5B404169178247">
    <w:name w:val="CB46C980E3E549EB8E5B404169178247"/>
  </w:style>
  <w:style w:type="paragraph" w:customStyle="1" w:styleId="40711E5B76BF46D6997BC830A2DB6969">
    <w:name w:val="40711E5B76BF46D6997BC830A2DB6969"/>
  </w:style>
  <w:style w:type="paragraph" w:customStyle="1" w:styleId="E171D6B7B50547098469B85F341B63DD">
    <w:name w:val="E171D6B7B50547098469B85F341B63DD"/>
  </w:style>
  <w:style w:type="paragraph" w:customStyle="1" w:styleId="B08A4E0DD2754C5097E964A4D951A9F1">
    <w:name w:val="B08A4E0DD2754C5097E964A4D951A9F1"/>
  </w:style>
  <w:style w:type="paragraph" w:customStyle="1" w:styleId="DFB3363AE1B4471DA5D310962E62A979">
    <w:name w:val="DFB3363AE1B4471DA5D310962E62A979"/>
  </w:style>
  <w:style w:type="paragraph" w:customStyle="1" w:styleId="D262282C13C84848989A23A9E4742845">
    <w:name w:val="D262282C13C84848989A23A9E4742845"/>
  </w:style>
  <w:style w:type="paragraph" w:customStyle="1" w:styleId="96D6CEBAF15342F5BFF6C0084E91212E">
    <w:name w:val="96D6CEBAF15342F5BFF6C0084E91212E"/>
  </w:style>
  <w:style w:type="paragraph" w:customStyle="1" w:styleId="6B647BF81B2C4B5AB70676E5E193A1A1">
    <w:name w:val="6B647BF81B2C4B5AB70676E5E193A1A1"/>
  </w:style>
  <w:style w:type="paragraph" w:customStyle="1" w:styleId="B562516E775647008F022A61763B1BE6">
    <w:name w:val="B562516E775647008F022A61763B1BE6"/>
  </w:style>
  <w:style w:type="paragraph" w:customStyle="1" w:styleId="4DBCE854FBFE4B539A83089317FECB39">
    <w:name w:val="4DBCE854FBFE4B539A83089317FECB39"/>
  </w:style>
  <w:style w:type="paragraph" w:customStyle="1" w:styleId="AEFABA7505CB4DD9872308893A92E5DB">
    <w:name w:val="AEFABA7505CB4DD9872308893A92E5DB"/>
  </w:style>
  <w:style w:type="paragraph" w:customStyle="1" w:styleId="8DE95DB2DA234B5DB1FB4C5185A2057A">
    <w:name w:val="8DE95DB2DA234B5DB1FB4C5185A2057A"/>
  </w:style>
  <w:style w:type="paragraph" w:customStyle="1" w:styleId="2BFF568C700D4E6682C2BF1E06F2E5C1">
    <w:name w:val="2BFF568C700D4E6682C2BF1E06F2E5C1"/>
  </w:style>
  <w:style w:type="paragraph" w:customStyle="1" w:styleId="E958A02B15F84274B6B5F5BB288AD595">
    <w:name w:val="E958A02B15F84274B6B5F5BB288AD595"/>
  </w:style>
  <w:style w:type="paragraph" w:customStyle="1" w:styleId="43D0C0C290CB4EB2963D66B74C7A7DE8">
    <w:name w:val="43D0C0C290CB4EB2963D66B74C7A7DE8"/>
  </w:style>
  <w:style w:type="paragraph" w:customStyle="1" w:styleId="AF1999C176504738940FC6EA664D5E89">
    <w:name w:val="AF1999C176504738940FC6EA664D5E89"/>
  </w:style>
  <w:style w:type="paragraph" w:customStyle="1" w:styleId="059C1E021E044B4086EA815A97B167C0">
    <w:name w:val="059C1E021E044B4086EA815A97B167C0"/>
  </w:style>
  <w:style w:type="paragraph" w:customStyle="1" w:styleId="B3B56BEF8B064A86AF91B4D105D0FFD2">
    <w:name w:val="B3B56BEF8B064A86AF91B4D105D0FFD2"/>
  </w:style>
  <w:style w:type="paragraph" w:customStyle="1" w:styleId="EA3AEDC0C2C249F9A44B37957B65C2DD">
    <w:name w:val="EA3AEDC0C2C249F9A44B37957B65C2DD"/>
  </w:style>
  <w:style w:type="paragraph" w:customStyle="1" w:styleId="1061115C140E4EB28B2272FD57212B6E">
    <w:name w:val="1061115C140E4EB28B2272FD57212B6E"/>
  </w:style>
  <w:style w:type="paragraph" w:customStyle="1" w:styleId="77B1C727ABED4B0B9A530359C3D2CCF6">
    <w:name w:val="77B1C727ABED4B0B9A530359C3D2CCF6"/>
  </w:style>
  <w:style w:type="paragraph" w:customStyle="1" w:styleId="AF09BAEBFA1D489C8A4E22B99244E9D9">
    <w:name w:val="AF09BAEBFA1D489C8A4E22B99244E9D9"/>
  </w:style>
  <w:style w:type="paragraph" w:customStyle="1" w:styleId="0CC57A1C7FE6432BAA80B2D2E03B9519">
    <w:name w:val="0CC57A1C7FE6432BAA80B2D2E03B9519"/>
  </w:style>
  <w:style w:type="paragraph" w:customStyle="1" w:styleId="51C04A70EFCF4914BD208696F1867738">
    <w:name w:val="51C04A70EFCF4914BD208696F1867738"/>
  </w:style>
  <w:style w:type="paragraph" w:customStyle="1" w:styleId="808A80F25BA74E94BE76D354C07C4E35">
    <w:name w:val="808A80F25BA74E94BE76D354C07C4E35"/>
  </w:style>
  <w:style w:type="paragraph" w:customStyle="1" w:styleId="981B89DC50454229A7A9DC578426A8E7">
    <w:name w:val="981B89DC50454229A7A9DC578426A8E7"/>
  </w:style>
  <w:style w:type="paragraph" w:customStyle="1" w:styleId="0590A685DE4F478DBEC3DA595A7DAF15">
    <w:name w:val="0590A685DE4F478DBEC3DA595A7DAF15"/>
  </w:style>
  <w:style w:type="paragraph" w:customStyle="1" w:styleId="3FAE72C4745D4C9480FA600874DC3A5F">
    <w:name w:val="3FAE72C4745D4C9480FA600874DC3A5F"/>
  </w:style>
  <w:style w:type="paragraph" w:customStyle="1" w:styleId="B0E238B68DAC4FACB5DFFAAFA49EFB2C">
    <w:name w:val="B0E238B68DAC4FACB5DFFAAFA49EFB2C"/>
  </w:style>
  <w:style w:type="paragraph" w:customStyle="1" w:styleId="105C616B660F479BB94D69B7D24386DC">
    <w:name w:val="105C616B660F479BB94D69B7D24386DC"/>
  </w:style>
  <w:style w:type="paragraph" w:customStyle="1" w:styleId="121755E6376B4A758D7EBC7F15F88C6A">
    <w:name w:val="121755E6376B4A758D7EBC7F15F88C6A"/>
  </w:style>
  <w:style w:type="paragraph" w:customStyle="1" w:styleId="322D953813344AF0B51B6ECCA8FC2B8C">
    <w:name w:val="322D953813344AF0B51B6ECCA8FC2B8C"/>
  </w:style>
  <w:style w:type="paragraph" w:customStyle="1" w:styleId="4F4FB3F614FB4EF4B537A7FCA50B5116">
    <w:name w:val="4F4FB3F614FB4EF4B537A7FCA50B5116"/>
  </w:style>
  <w:style w:type="paragraph" w:customStyle="1" w:styleId="998D3E3C936049BCADD999EF03746D74">
    <w:name w:val="998D3E3C936049BCADD999EF03746D74"/>
  </w:style>
  <w:style w:type="paragraph" w:customStyle="1" w:styleId="91BE5BD38F974D8B866C25021EC193C6">
    <w:name w:val="91BE5BD38F974D8B866C25021EC193C6"/>
  </w:style>
  <w:style w:type="paragraph" w:customStyle="1" w:styleId="2EFBD085E2DB4420845E07479614CAB5">
    <w:name w:val="2EFBD085E2DB4420845E07479614CAB5"/>
  </w:style>
  <w:style w:type="paragraph" w:customStyle="1" w:styleId="1A557A2E338B45AC8E303F92BF111BF3">
    <w:name w:val="1A557A2E338B45AC8E303F92BF111BF3"/>
  </w:style>
  <w:style w:type="paragraph" w:customStyle="1" w:styleId="89320461D6314077954E22E4AD1ACE45">
    <w:name w:val="89320461D6314077954E22E4AD1ACE45"/>
  </w:style>
  <w:style w:type="paragraph" w:customStyle="1" w:styleId="2574FD59C75F4D0BA01F9E373CA0B62D">
    <w:name w:val="2574FD59C75F4D0BA01F9E373CA0B62D"/>
  </w:style>
  <w:style w:type="paragraph" w:customStyle="1" w:styleId="EF4DF9826013442C8D0BB480BEACDAFC">
    <w:name w:val="EF4DF9826013442C8D0BB480BEACDAFC"/>
  </w:style>
  <w:style w:type="paragraph" w:customStyle="1" w:styleId="9E3EFA05F46242B49F441F8142676F6D">
    <w:name w:val="9E3EFA05F46242B49F441F8142676F6D"/>
  </w:style>
  <w:style w:type="paragraph" w:customStyle="1" w:styleId="29E9623FC6A64348833ACD8728B407A8">
    <w:name w:val="29E9623FC6A64348833ACD8728B407A8"/>
  </w:style>
  <w:style w:type="paragraph" w:customStyle="1" w:styleId="3A2F3DDA8E0C462CA89A24D87D5A9FA0">
    <w:name w:val="3A2F3DDA8E0C462CA89A24D87D5A9FA0"/>
  </w:style>
  <w:style w:type="paragraph" w:customStyle="1" w:styleId="C069D99D55764FF3AF941285CB15417B">
    <w:name w:val="C069D99D55764FF3AF941285CB15417B"/>
  </w:style>
  <w:style w:type="paragraph" w:customStyle="1" w:styleId="C1B58A1E6DA84F65BAB2122A616B81B4">
    <w:name w:val="C1B58A1E6DA84F65BAB2122A616B81B4"/>
  </w:style>
  <w:style w:type="paragraph" w:customStyle="1" w:styleId="2835B8203A214A18AFFF7EB5CD359E3D">
    <w:name w:val="2835B8203A214A18AFFF7EB5CD359E3D"/>
  </w:style>
  <w:style w:type="paragraph" w:customStyle="1" w:styleId="C44D17A876B04FD2B359D09DA1AB6E4E">
    <w:name w:val="C44D17A876B04FD2B359D09DA1AB6E4E"/>
  </w:style>
  <w:style w:type="paragraph" w:customStyle="1" w:styleId="331E6ACB005B42A6ABD5B4A251C289B3">
    <w:name w:val="331E6ACB005B42A6ABD5B4A251C289B3"/>
  </w:style>
  <w:style w:type="paragraph" w:customStyle="1" w:styleId="54BBB7F761264DD5B384DD82F9763B2D">
    <w:name w:val="54BBB7F761264DD5B384DD82F9763B2D"/>
  </w:style>
  <w:style w:type="paragraph" w:customStyle="1" w:styleId="679CC240E30841AD92FA20A64900F37A">
    <w:name w:val="679CC240E30841AD92FA20A64900F37A"/>
  </w:style>
  <w:style w:type="paragraph" w:customStyle="1" w:styleId="9850216951914286BBA7A264354CAAD8">
    <w:name w:val="9850216951914286BBA7A264354CAAD8"/>
  </w:style>
  <w:style w:type="paragraph" w:customStyle="1" w:styleId="2D3FFC0624D9454AA052A3EA25761048">
    <w:name w:val="2D3FFC0624D9454AA052A3EA25761048"/>
  </w:style>
  <w:style w:type="paragraph" w:customStyle="1" w:styleId="058F52BE0925438F84F625F275790629">
    <w:name w:val="058F52BE0925438F84F625F275790629"/>
  </w:style>
  <w:style w:type="paragraph" w:customStyle="1" w:styleId="F92667F591414436AD080EB09FE9126E">
    <w:name w:val="F92667F591414436AD080EB09FE9126E"/>
  </w:style>
  <w:style w:type="paragraph" w:customStyle="1" w:styleId="F7B3AF71269A4F349797BF428E951A27">
    <w:name w:val="F7B3AF71269A4F349797BF428E951A27"/>
  </w:style>
  <w:style w:type="paragraph" w:customStyle="1" w:styleId="0FB5278521A946D898B0FAF0FFC22722">
    <w:name w:val="0FB5278521A946D898B0FAF0FFC22722"/>
  </w:style>
  <w:style w:type="paragraph" w:customStyle="1" w:styleId="397A641013254BCEB93938ECD737FB92">
    <w:name w:val="397A641013254BCEB93938ECD737FB92"/>
  </w:style>
  <w:style w:type="paragraph" w:customStyle="1" w:styleId="A9AD2C69A6F449C6B7A403650F6A7ACA">
    <w:name w:val="A9AD2C69A6F449C6B7A403650F6A7ACA"/>
  </w:style>
  <w:style w:type="paragraph" w:customStyle="1" w:styleId="6195EC45A8154048B5F1F297F668B236">
    <w:name w:val="6195EC45A8154048B5F1F297F668B236"/>
  </w:style>
  <w:style w:type="paragraph" w:customStyle="1" w:styleId="9D7AC476A5B4477EB4F27C399133D889">
    <w:name w:val="9D7AC476A5B4477EB4F27C399133D889"/>
  </w:style>
  <w:style w:type="paragraph" w:customStyle="1" w:styleId="A67DBEA74D184FB49262AB7CFE09F28F">
    <w:name w:val="A67DBEA74D184FB49262AB7CFE09F28F"/>
  </w:style>
  <w:style w:type="paragraph" w:customStyle="1" w:styleId="1499A09B9DC949DDBDB2E7E833E136E2">
    <w:name w:val="1499A09B9DC949DDBDB2E7E833E136E2"/>
  </w:style>
  <w:style w:type="paragraph" w:customStyle="1" w:styleId="C74D56FF6DDA4AF9AFDE969AE0D75E37">
    <w:name w:val="C74D56FF6DDA4AF9AFDE969AE0D75E37"/>
  </w:style>
  <w:style w:type="paragraph" w:customStyle="1" w:styleId="C5D902282CFF43549A9AE89936A0671D">
    <w:name w:val="C5D902282CFF43549A9AE89936A0671D"/>
  </w:style>
  <w:style w:type="paragraph" w:customStyle="1" w:styleId="350477D26E7549F0A496B071A8AD45E1">
    <w:name w:val="350477D26E7549F0A496B071A8AD45E1"/>
  </w:style>
  <w:style w:type="paragraph" w:customStyle="1" w:styleId="9595A2DD7C7C445398A0AD70850DFF81">
    <w:name w:val="9595A2DD7C7C445398A0AD70850DFF81"/>
  </w:style>
  <w:style w:type="paragraph" w:customStyle="1" w:styleId="CB2CB6683BBA4CFDBA1C922F7175CBB0">
    <w:name w:val="CB2CB6683BBA4CFDBA1C922F7175CBB0"/>
  </w:style>
  <w:style w:type="paragraph" w:customStyle="1" w:styleId="34A4AFE22BB448F99841B0F800E46430">
    <w:name w:val="34A4AFE22BB448F99841B0F800E46430"/>
  </w:style>
  <w:style w:type="paragraph" w:customStyle="1" w:styleId="4B012B086812417CB2464E6D0405D95B">
    <w:name w:val="4B012B086812417CB2464E6D0405D95B"/>
  </w:style>
  <w:style w:type="paragraph" w:customStyle="1" w:styleId="677568F9AF614861A4AB7132B0153138">
    <w:name w:val="677568F9AF614861A4AB7132B0153138"/>
  </w:style>
  <w:style w:type="paragraph" w:customStyle="1" w:styleId="C2514C37B94B4780B784512FA3C59126">
    <w:name w:val="C2514C37B94B4780B784512FA3C59126"/>
  </w:style>
  <w:style w:type="paragraph" w:customStyle="1" w:styleId="0D25D4DD4CC746C7AA1086A5B23001A9">
    <w:name w:val="0D25D4DD4CC746C7AA1086A5B23001A9"/>
  </w:style>
  <w:style w:type="paragraph" w:customStyle="1" w:styleId="33E47D23D66446E780A1C7A3CE8AA173">
    <w:name w:val="33E47D23D66446E780A1C7A3CE8AA173"/>
  </w:style>
  <w:style w:type="paragraph" w:customStyle="1" w:styleId="67901E0E7DCD442C8BC0C3E6D34856EE">
    <w:name w:val="67901E0E7DCD442C8BC0C3E6D34856EE"/>
  </w:style>
  <w:style w:type="paragraph" w:customStyle="1" w:styleId="FBB92732A2E94E8E99D46CF329B66E35">
    <w:name w:val="FBB92732A2E94E8E99D46CF329B66E35"/>
  </w:style>
  <w:style w:type="paragraph" w:customStyle="1" w:styleId="92161738A2A44E7CA45EC1894806F940">
    <w:name w:val="92161738A2A44E7CA45EC1894806F940"/>
  </w:style>
  <w:style w:type="paragraph" w:customStyle="1" w:styleId="FC2D587CB33A4A5696F6FDB782B2B21B">
    <w:name w:val="FC2D587CB33A4A5696F6FDB782B2B21B"/>
  </w:style>
  <w:style w:type="paragraph" w:customStyle="1" w:styleId="7AD1A7EC25F14C6A830DBD119819DDC6">
    <w:name w:val="7AD1A7EC25F14C6A830DBD119819DDC6"/>
  </w:style>
  <w:style w:type="paragraph" w:customStyle="1" w:styleId="C7F81336EE634600AE09B6FACDCF512C">
    <w:name w:val="C7F81336EE634600AE09B6FACDCF512C"/>
  </w:style>
  <w:style w:type="paragraph" w:customStyle="1" w:styleId="6668E252B1A2402A86E9F75A8B40F1D4">
    <w:name w:val="6668E252B1A2402A86E9F75A8B40F1D4"/>
  </w:style>
  <w:style w:type="paragraph" w:customStyle="1" w:styleId="8623FBEDE46D4EDCA2E842A08A76317F">
    <w:name w:val="8623FBEDE46D4EDCA2E842A08A76317F"/>
  </w:style>
  <w:style w:type="paragraph" w:customStyle="1" w:styleId="DD8A6E125CE44F6C88D5B05A0262DC84">
    <w:name w:val="DD8A6E125CE44F6C88D5B05A0262DC84"/>
  </w:style>
  <w:style w:type="paragraph" w:customStyle="1" w:styleId="8C35C6C334B34E4C85877B184C9E447F">
    <w:name w:val="8C35C6C334B34E4C85877B184C9E447F"/>
  </w:style>
  <w:style w:type="paragraph" w:customStyle="1" w:styleId="54E46CB2F9174D2FB8EAE910EEBF8695">
    <w:name w:val="54E46CB2F9174D2FB8EAE910EEBF8695"/>
  </w:style>
  <w:style w:type="paragraph" w:customStyle="1" w:styleId="CBBDBFD1CA4946BEAFC6A568B0CCEC78">
    <w:name w:val="CBBDBFD1CA4946BEAFC6A568B0CCEC78"/>
  </w:style>
  <w:style w:type="paragraph" w:customStyle="1" w:styleId="ECF56C5508E344258F8B9447F85B1C5D">
    <w:name w:val="ECF56C5508E344258F8B9447F85B1C5D"/>
  </w:style>
  <w:style w:type="paragraph" w:customStyle="1" w:styleId="F1069BE52FE2412CB2947FE116AA4BC2">
    <w:name w:val="F1069BE52FE2412CB2947FE116AA4BC2"/>
  </w:style>
  <w:style w:type="paragraph" w:customStyle="1" w:styleId="6B51C493C5E2402F90C77D9D9EF46CED">
    <w:name w:val="6B51C493C5E2402F90C77D9D9EF46CED"/>
  </w:style>
  <w:style w:type="paragraph" w:customStyle="1" w:styleId="02A2E300DB4A496B8B48CB8C23343B13">
    <w:name w:val="02A2E300DB4A496B8B48CB8C23343B13"/>
  </w:style>
  <w:style w:type="paragraph" w:customStyle="1" w:styleId="85C61AC6E2144E91B0755A46B3C4F64A">
    <w:name w:val="85C61AC6E2144E91B0755A46B3C4F64A"/>
  </w:style>
  <w:style w:type="paragraph" w:customStyle="1" w:styleId="9B3D5F8D54C24D89B7BA10AA4C695B27">
    <w:name w:val="9B3D5F8D54C24D89B7BA10AA4C695B27"/>
  </w:style>
  <w:style w:type="paragraph" w:customStyle="1" w:styleId="3A295C3F0DAC45EBB1B0A9640411D4C3">
    <w:name w:val="3A295C3F0DAC45EBB1B0A9640411D4C3"/>
  </w:style>
  <w:style w:type="paragraph" w:customStyle="1" w:styleId="0BFE383FC8DC41FC8379153F62268434">
    <w:name w:val="0BFE383FC8DC41FC8379153F62268434"/>
  </w:style>
  <w:style w:type="paragraph" w:customStyle="1" w:styleId="5EC57B9AF48A46E5B7DA72E6D035A9DF">
    <w:name w:val="5EC57B9AF48A46E5B7DA72E6D035A9DF"/>
  </w:style>
  <w:style w:type="paragraph" w:customStyle="1" w:styleId="01BAC80BCE2748C6A594FEACF94CA83B">
    <w:name w:val="01BAC80BCE2748C6A594FEACF94CA83B"/>
  </w:style>
  <w:style w:type="paragraph" w:customStyle="1" w:styleId="7C2771A3751B48859A6008837E276180">
    <w:name w:val="7C2771A3751B48859A6008837E276180"/>
  </w:style>
  <w:style w:type="paragraph" w:customStyle="1" w:styleId="643B33C77BE54A318B0914E54E4FAD28">
    <w:name w:val="643B33C77BE54A318B0914E54E4FAD28"/>
  </w:style>
  <w:style w:type="paragraph" w:customStyle="1" w:styleId="0BB0EE6DC15245028E97EF3B66F79E15">
    <w:name w:val="0BB0EE6DC15245028E97EF3B66F79E15"/>
  </w:style>
  <w:style w:type="paragraph" w:customStyle="1" w:styleId="CEF3B59B6A5346E0B2D2C80E9FA9868D">
    <w:name w:val="CEF3B59B6A5346E0B2D2C80E9FA9868D"/>
  </w:style>
  <w:style w:type="paragraph" w:customStyle="1" w:styleId="42319D7C8E834608A3FAE86A8EC2FF61">
    <w:name w:val="42319D7C8E834608A3FAE86A8EC2FF61"/>
  </w:style>
  <w:style w:type="paragraph" w:customStyle="1" w:styleId="EE556CD44A8748638C2DF325BD107411">
    <w:name w:val="EE556CD44A8748638C2DF325BD107411"/>
  </w:style>
  <w:style w:type="paragraph" w:customStyle="1" w:styleId="A0C650E3A5CA469990C81192BB928D8C">
    <w:name w:val="A0C650E3A5CA469990C81192BB928D8C"/>
  </w:style>
  <w:style w:type="paragraph" w:customStyle="1" w:styleId="4DDC2B501CB44E6DA9C06ECE8129EE47">
    <w:name w:val="4DDC2B501CB44E6DA9C06ECE8129EE47"/>
  </w:style>
  <w:style w:type="paragraph" w:customStyle="1" w:styleId="7EB3DEB55B6B45BF99D5BE5E72B139B3">
    <w:name w:val="7EB3DEB55B6B45BF99D5BE5E72B139B3"/>
  </w:style>
  <w:style w:type="paragraph" w:customStyle="1" w:styleId="DA7A20046D934B0EBF6B23EBC9D9B54D">
    <w:name w:val="DA7A20046D934B0EBF6B23EBC9D9B54D"/>
  </w:style>
  <w:style w:type="paragraph" w:customStyle="1" w:styleId="FE5E65B9012648CC9785DDF5A54A22BF">
    <w:name w:val="FE5E65B9012648CC9785DDF5A54A22BF"/>
  </w:style>
  <w:style w:type="paragraph" w:customStyle="1" w:styleId="DA407BCE2A934510BD1CD1264E56F4EC">
    <w:name w:val="DA407BCE2A934510BD1CD1264E56F4EC"/>
  </w:style>
  <w:style w:type="paragraph" w:customStyle="1" w:styleId="EFB72BF14C454D3F8A145BB88F7ADA1B">
    <w:name w:val="EFB72BF14C454D3F8A145BB88F7ADA1B"/>
  </w:style>
  <w:style w:type="paragraph" w:customStyle="1" w:styleId="798D27F7F0654618B47DC392B577B38A">
    <w:name w:val="798D27F7F0654618B47DC392B577B38A"/>
  </w:style>
  <w:style w:type="paragraph" w:customStyle="1" w:styleId="3D9566135231418993EDB65960F5B30E">
    <w:name w:val="3D9566135231418993EDB65960F5B30E"/>
  </w:style>
  <w:style w:type="paragraph" w:customStyle="1" w:styleId="A381A3C245CC42E5AA7E73BDADBC371B">
    <w:name w:val="A381A3C245CC42E5AA7E73BDADBC371B"/>
  </w:style>
  <w:style w:type="paragraph" w:customStyle="1" w:styleId="AC433DC288854FAD81040AD692D65171">
    <w:name w:val="AC433DC288854FAD81040AD692D65171"/>
  </w:style>
  <w:style w:type="paragraph" w:customStyle="1" w:styleId="4533860F287B40B6ADF86B551EE4B57C">
    <w:name w:val="4533860F287B40B6ADF86B551EE4B57C"/>
  </w:style>
  <w:style w:type="paragraph" w:customStyle="1" w:styleId="D213F6E5709043838AFF61CA5AA878F8">
    <w:name w:val="D213F6E5709043838AFF61CA5AA878F8"/>
  </w:style>
  <w:style w:type="paragraph" w:customStyle="1" w:styleId="FF0093F7C5814F15A624C8C7BE1669D0">
    <w:name w:val="FF0093F7C5814F15A624C8C7BE1669D0"/>
  </w:style>
  <w:style w:type="paragraph" w:customStyle="1" w:styleId="01F2184C2B8B4F01A5D408A66A34E98F">
    <w:name w:val="01F2184C2B8B4F01A5D408A66A34E98F"/>
  </w:style>
  <w:style w:type="paragraph" w:customStyle="1" w:styleId="32C1CC708E434EDA8F6A4C6E9468A968">
    <w:name w:val="32C1CC708E434EDA8F6A4C6E9468A968"/>
  </w:style>
  <w:style w:type="paragraph" w:customStyle="1" w:styleId="7BF3E014D2574FD9B6B6688101E62960">
    <w:name w:val="7BF3E014D2574FD9B6B6688101E62960"/>
  </w:style>
  <w:style w:type="paragraph" w:customStyle="1" w:styleId="50A05C7D44C047BC891729620C71B270">
    <w:name w:val="50A05C7D44C047BC891729620C71B270"/>
  </w:style>
  <w:style w:type="paragraph" w:customStyle="1" w:styleId="EA5FA8E2E5694DBEAB77A5CB0F73456B">
    <w:name w:val="EA5FA8E2E5694DBEAB77A5CB0F73456B"/>
  </w:style>
  <w:style w:type="paragraph" w:customStyle="1" w:styleId="E676747DAB1C498296D9974B69F6D196">
    <w:name w:val="E676747DAB1C498296D9974B69F6D196"/>
  </w:style>
  <w:style w:type="paragraph" w:customStyle="1" w:styleId="F6501D0CF16146FABEA2B4E069C3340C">
    <w:name w:val="F6501D0CF16146FABEA2B4E069C3340C"/>
  </w:style>
  <w:style w:type="paragraph" w:customStyle="1" w:styleId="3127A6D9EB1B41D8AE74A0663D55F530">
    <w:name w:val="3127A6D9EB1B41D8AE74A0663D55F530"/>
  </w:style>
  <w:style w:type="paragraph" w:customStyle="1" w:styleId="CEC223CE7BBF4C53BD21FA5AC5977B91">
    <w:name w:val="CEC223CE7BBF4C53BD21FA5AC5977B91"/>
  </w:style>
  <w:style w:type="paragraph" w:customStyle="1" w:styleId="92A7536643FF4B558A1EF936DB31DE1D">
    <w:name w:val="92A7536643FF4B558A1EF936DB31DE1D"/>
  </w:style>
  <w:style w:type="paragraph" w:customStyle="1" w:styleId="5D00E150CAB143F0AD2C6143830AA052">
    <w:name w:val="5D00E150CAB143F0AD2C6143830AA052"/>
  </w:style>
  <w:style w:type="paragraph" w:customStyle="1" w:styleId="A75ABA349F19424F89C01403E0502949">
    <w:name w:val="A75ABA349F19424F89C01403E0502949"/>
  </w:style>
  <w:style w:type="paragraph" w:customStyle="1" w:styleId="5EE48A60B70D40088BF03885CBD4B398">
    <w:name w:val="5EE48A60B70D40088BF03885CBD4B398"/>
  </w:style>
  <w:style w:type="paragraph" w:customStyle="1" w:styleId="78295C08F6944781AA1518365CA75D7F">
    <w:name w:val="78295C08F6944781AA1518365CA75D7F"/>
  </w:style>
  <w:style w:type="paragraph" w:customStyle="1" w:styleId="8725635B691B432696E30DE5AAB060A5">
    <w:name w:val="8725635B691B432696E30DE5AAB060A5"/>
  </w:style>
  <w:style w:type="paragraph" w:customStyle="1" w:styleId="86CEE06BB7E747D5BEC52224492B7013">
    <w:name w:val="86CEE06BB7E747D5BEC52224492B7013"/>
  </w:style>
  <w:style w:type="paragraph" w:customStyle="1" w:styleId="C29DA599028C4B8B90893B59091243D9">
    <w:name w:val="C29DA599028C4B8B90893B59091243D9"/>
  </w:style>
  <w:style w:type="paragraph" w:customStyle="1" w:styleId="317FF67C5BAF4B10940DE4CF198E5603">
    <w:name w:val="317FF67C5BAF4B10940DE4CF198E5603"/>
  </w:style>
  <w:style w:type="paragraph" w:customStyle="1" w:styleId="B47C8AF423ED44A4867126B593B513F4">
    <w:name w:val="B47C8AF423ED44A4867126B593B513F4"/>
  </w:style>
  <w:style w:type="paragraph" w:customStyle="1" w:styleId="82B89F7589AC43EA8326A2FA6762CDEC">
    <w:name w:val="82B89F7589AC43EA8326A2FA6762CDEC"/>
  </w:style>
  <w:style w:type="paragraph" w:customStyle="1" w:styleId="8DB8967711F64B2D86FCDF3C2C810A17">
    <w:name w:val="8DB8967711F64B2D86FCDF3C2C810A17"/>
  </w:style>
  <w:style w:type="paragraph" w:customStyle="1" w:styleId="13CE869BAB094B39BB7D78E0CE96587B">
    <w:name w:val="13CE869BAB094B39BB7D78E0CE96587B"/>
  </w:style>
  <w:style w:type="paragraph" w:customStyle="1" w:styleId="26787DBDAD9A43F4B60812456FBBD966">
    <w:name w:val="26787DBDAD9A43F4B60812456FBBD966"/>
  </w:style>
  <w:style w:type="paragraph" w:customStyle="1" w:styleId="6BA5156C9B5D4DAC9807B8C9657EA9BA">
    <w:name w:val="6BA5156C9B5D4DAC9807B8C9657EA9BA"/>
  </w:style>
  <w:style w:type="paragraph" w:customStyle="1" w:styleId="7CB3C38939794FC190ED71B9A195699C">
    <w:name w:val="7CB3C38939794FC190ED71B9A195699C"/>
  </w:style>
  <w:style w:type="paragraph" w:customStyle="1" w:styleId="F6AE7555D61A4471BA30F296707EE9D7">
    <w:name w:val="F6AE7555D61A4471BA30F296707EE9D7"/>
  </w:style>
  <w:style w:type="paragraph" w:customStyle="1" w:styleId="FCAC6FE73DAA47A68A286795DC9DE89E">
    <w:name w:val="FCAC6FE73DAA47A68A286795DC9DE89E"/>
  </w:style>
  <w:style w:type="paragraph" w:customStyle="1" w:styleId="458050E6766849CBAB036F9176D066AF">
    <w:name w:val="458050E6766849CBAB036F9176D066AF"/>
  </w:style>
  <w:style w:type="paragraph" w:customStyle="1" w:styleId="5BBF4A0D323D47AC9A812FB53AD71DA4">
    <w:name w:val="5BBF4A0D323D47AC9A812FB53AD71DA4"/>
  </w:style>
  <w:style w:type="paragraph" w:customStyle="1" w:styleId="0620F675B00940F2AE696729C278E75A">
    <w:name w:val="0620F675B00940F2AE696729C278E75A"/>
  </w:style>
  <w:style w:type="paragraph" w:customStyle="1" w:styleId="D26C42AA36034FADB49CC2E08084D82F">
    <w:name w:val="D26C42AA36034FADB49CC2E08084D82F"/>
  </w:style>
  <w:style w:type="paragraph" w:customStyle="1" w:styleId="372DF0832A74404DB3CF2F83FD2CCCB2">
    <w:name w:val="372DF0832A74404DB3CF2F83FD2CCCB2"/>
  </w:style>
  <w:style w:type="paragraph" w:customStyle="1" w:styleId="9A4B2E3433444B74B7CA0102071D3CE0">
    <w:name w:val="9A4B2E3433444B74B7CA0102071D3CE0"/>
  </w:style>
  <w:style w:type="paragraph" w:customStyle="1" w:styleId="6E1AB5DB030E427B9CD983ACD4BF3EDA">
    <w:name w:val="6E1AB5DB030E427B9CD983ACD4BF3EDA"/>
  </w:style>
  <w:style w:type="paragraph" w:customStyle="1" w:styleId="FE0C11BF7D1C44C6BB70C8CFBA4BFB20">
    <w:name w:val="FE0C11BF7D1C44C6BB70C8CFBA4BFB20"/>
  </w:style>
  <w:style w:type="paragraph" w:customStyle="1" w:styleId="47A18BD261B14D55BB00EF8C9B1A4D3F">
    <w:name w:val="47A18BD261B14D55BB00EF8C9B1A4D3F"/>
  </w:style>
  <w:style w:type="paragraph" w:customStyle="1" w:styleId="EF87F26C48384BBEBA188F6FDF3E617F">
    <w:name w:val="EF87F26C48384BBEBA188F6FDF3E617F"/>
  </w:style>
  <w:style w:type="paragraph" w:customStyle="1" w:styleId="48570E5BD3C2474A9F8685A4B2619244">
    <w:name w:val="48570E5BD3C2474A9F8685A4B2619244"/>
  </w:style>
  <w:style w:type="paragraph" w:customStyle="1" w:styleId="0BC73DECEE274CE7B85340CBC4F48501">
    <w:name w:val="0BC73DECEE274CE7B85340CBC4F48501"/>
  </w:style>
  <w:style w:type="paragraph" w:customStyle="1" w:styleId="E288B636172A4CC0B9A5726EE248A7D8">
    <w:name w:val="E288B636172A4CC0B9A5726EE248A7D8"/>
  </w:style>
  <w:style w:type="paragraph" w:customStyle="1" w:styleId="5EA3D8D1B55844D0A2303E74844AB23A">
    <w:name w:val="5EA3D8D1B55844D0A2303E74844AB23A"/>
  </w:style>
  <w:style w:type="paragraph" w:customStyle="1" w:styleId="7BDDF7520F7B47C28B3300326F4123C9">
    <w:name w:val="7BDDF7520F7B47C28B3300326F4123C9"/>
  </w:style>
  <w:style w:type="paragraph" w:customStyle="1" w:styleId="1123B71DF840469E953B23BA11FA0DB0">
    <w:name w:val="1123B71DF840469E953B23BA11FA0DB0"/>
  </w:style>
  <w:style w:type="paragraph" w:customStyle="1" w:styleId="2C8BFDA7784344F7B3DC2C0666AE86EB">
    <w:name w:val="2C8BFDA7784344F7B3DC2C0666AE86EB"/>
  </w:style>
  <w:style w:type="paragraph" w:customStyle="1" w:styleId="AC34A12986784EC48F780D11A9D2C2BF">
    <w:name w:val="AC34A12986784EC48F780D11A9D2C2BF"/>
  </w:style>
  <w:style w:type="paragraph" w:customStyle="1" w:styleId="713F40F531ED4971A993A3315CAD57F0">
    <w:name w:val="713F40F531ED4971A993A3315CAD57F0"/>
  </w:style>
  <w:style w:type="paragraph" w:customStyle="1" w:styleId="D89D99B0111E412AB77C9E11FA178CF8">
    <w:name w:val="D89D99B0111E412AB77C9E11FA178CF8"/>
  </w:style>
  <w:style w:type="paragraph" w:customStyle="1" w:styleId="B5543FCA3A1E4AC4BDEF7894F50451F0">
    <w:name w:val="B5543FCA3A1E4AC4BDEF7894F50451F0"/>
  </w:style>
  <w:style w:type="paragraph" w:customStyle="1" w:styleId="1CD2A0FD2A914FE387EAD80F8BA71B15">
    <w:name w:val="1CD2A0FD2A914FE387EAD80F8BA71B15"/>
  </w:style>
  <w:style w:type="paragraph" w:customStyle="1" w:styleId="AE8FA6D0F9984B9A888680D88E580A11">
    <w:name w:val="AE8FA6D0F9984B9A888680D88E580A11"/>
  </w:style>
  <w:style w:type="paragraph" w:customStyle="1" w:styleId="8AD3CF5B7D6C4C5D822DC4EDC64D0E13">
    <w:name w:val="8AD3CF5B7D6C4C5D822DC4EDC64D0E13"/>
  </w:style>
  <w:style w:type="paragraph" w:customStyle="1" w:styleId="FC65E9C934D0478D9DEA01040DBF0A3F">
    <w:name w:val="FC65E9C934D0478D9DEA01040DBF0A3F"/>
  </w:style>
  <w:style w:type="paragraph" w:customStyle="1" w:styleId="32A5C55429BC418A8B58A2868C34D50C">
    <w:name w:val="32A5C55429BC418A8B58A2868C34D50C"/>
  </w:style>
  <w:style w:type="paragraph" w:customStyle="1" w:styleId="EEA8C689E7574156BC845C4D451FE8BD">
    <w:name w:val="EEA8C689E7574156BC845C4D451FE8BD"/>
  </w:style>
  <w:style w:type="paragraph" w:customStyle="1" w:styleId="C621A460D824460AADD4DDA88DAD6408">
    <w:name w:val="C621A460D824460AADD4DDA88DAD6408"/>
  </w:style>
  <w:style w:type="paragraph" w:customStyle="1" w:styleId="E09ADE4BF2294F43B1DF1CC95EF8369C">
    <w:name w:val="E09ADE4BF2294F43B1DF1CC95EF8369C"/>
  </w:style>
  <w:style w:type="paragraph" w:customStyle="1" w:styleId="DE0B04E28D8243FE9BBBCD7FE357319D">
    <w:name w:val="DE0B04E28D8243FE9BBBCD7FE357319D"/>
  </w:style>
  <w:style w:type="paragraph" w:customStyle="1" w:styleId="AE0A23AB86DB430E9F1E7B11873EEDCA">
    <w:name w:val="AE0A23AB86DB430E9F1E7B11873EEDCA"/>
  </w:style>
  <w:style w:type="paragraph" w:customStyle="1" w:styleId="105CAFAA728C41ADA317F0B4FF78FF85">
    <w:name w:val="105CAFAA728C41ADA317F0B4FF78FF85"/>
  </w:style>
  <w:style w:type="paragraph" w:customStyle="1" w:styleId="6278D1502284444BAA622A2952FE21D3">
    <w:name w:val="6278D1502284444BAA622A2952FE21D3"/>
  </w:style>
  <w:style w:type="paragraph" w:customStyle="1" w:styleId="D149D24B7A014D1BA958329E5398F084">
    <w:name w:val="D149D24B7A014D1BA958329E5398F084"/>
  </w:style>
  <w:style w:type="paragraph" w:customStyle="1" w:styleId="986D3AB4C5534829943FACFC3D7176FF">
    <w:name w:val="986D3AB4C5534829943FACFC3D7176FF"/>
  </w:style>
  <w:style w:type="paragraph" w:customStyle="1" w:styleId="9B7A581A3FF24D9499058D690AF08F55">
    <w:name w:val="9B7A581A3FF24D9499058D690AF08F55"/>
  </w:style>
  <w:style w:type="paragraph" w:customStyle="1" w:styleId="C5FE909B54AD4387BA03F1E3A7C58E64">
    <w:name w:val="C5FE909B54AD4387BA03F1E3A7C58E64"/>
  </w:style>
  <w:style w:type="paragraph" w:customStyle="1" w:styleId="1EA56E5DBCEB4AE1816BF58C570E2480">
    <w:name w:val="1EA56E5DBCEB4AE1816BF58C570E2480"/>
  </w:style>
  <w:style w:type="paragraph" w:customStyle="1" w:styleId="867CD62429BD4C34A33358D1E0323C71">
    <w:name w:val="867CD62429BD4C34A33358D1E0323C71"/>
  </w:style>
  <w:style w:type="paragraph" w:customStyle="1" w:styleId="B7792057F24043DCA2CCDD893DBD2A65">
    <w:name w:val="B7792057F24043DCA2CCDD893DBD2A65"/>
  </w:style>
  <w:style w:type="paragraph" w:customStyle="1" w:styleId="7AB22C9359184EF08C3C118CEBA422F8">
    <w:name w:val="7AB22C9359184EF08C3C118CEBA422F8"/>
  </w:style>
  <w:style w:type="paragraph" w:customStyle="1" w:styleId="F07B4EC2D8264920AD02BD7E2C80652B">
    <w:name w:val="F07B4EC2D8264920AD02BD7E2C80652B"/>
  </w:style>
  <w:style w:type="paragraph" w:customStyle="1" w:styleId="8FE3581445A94FE5A64B30C48E9923DA">
    <w:name w:val="8FE3581445A94FE5A64B30C48E9923DA"/>
  </w:style>
  <w:style w:type="paragraph" w:customStyle="1" w:styleId="2DE47564046A4D82AB15CC84178E0CEB">
    <w:name w:val="2DE47564046A4D82AB15CC84178E0CEB"/>
  </w:style>
  <w:style w:type="paragraph" w:customStyle="1" w:styleId="9B0E0B02CC9E41889F3F4F913C08A6FA">
    <w:name w:val="9B0E0B02CC9E41889F3F4F913C08A6FA"/>
  </w:style>
  <w:style w:type="paragraph" w:customStyle="1" w:styleId="9FC5E3F59B504820B13A414E7F436299">
    <w:name w:val="9FC5E3F59B504820B13A414E7F436299"/>
  </w:style>
  <w:style w:type="paragraph" w:customStyle="1" w:styleId="C5C1E1F3FCAC4F83839FA1E03EF45ABB">
    <w:name w:val="C5C1E1F3FCAC4F83839FA1E03EF45ABB"/>
  </w:style>
  <w:style w:type="paragraph" w:customStyle="1" w:styleId="37B9EB02E6E04C31A77358AF1228DBCF">
    <w:name w:val="37B9EB02E6E04C31A77358AF1228DBCF"/>
  </w:style>
  <w:style w:type="paragraph" w:customStyle="1" w:styleId="D6A519FCD784419F88B35DC89CD03A6B">
    <w:name w:val="D6A519FCD784419F88B35DC89CD03A6B"/>
  </w:style>
  <w:style w:type="paragraph" w:customStyle="1" w:styleId="216E1572C80B4CD0863CC225C24F1508">
    <w:name w:val="216E1572C80B4CD0863CC225C24F1508"/>
  </w:style>
  <w:style w:type="paragraph" w:customStyle="1" w:styleId="E18A4628C802498BB1FB8E9A6AAFDD4E">
    <w:name w:val="E18A4628C802498BB1FB8E9A6AAFDD4E"/>
  </w:style>
  <w:style w:type="paragraph" w:customStyle="1" w:styleId="0980F1DB32104B5F9AC352DFEA768BB9">
    <w:name w:val="0980F1DB32104B5F9AC352DFEA768BB9"/>
  </w:style>
  <w:style w:type="paragraph" w:customStyle="1" w:styleId="E485A7CD0D194EB280800C3A9A27F723">
    <w:name w:val="E485A7CD0D194EB280800C3A9A27F723"/>
  </w:style>
  <w:style w:type="paragraph" w:customStyle="1" w:styleId="9A5B702711404A4AAE14E26322E4271D">
    <w:name w:val="9A5B702711404A4AAE14E26322E4271D"/>
  </w:style>
  <w:style w:type="paragraph" w:customStyle="1" w:styleId="0154F4A2F6664B9CA4BABF3DB9495A11">
    <w:name w:val="0154F4A2F6664B9CA4BABF3DB9495A11"/>
  </w:style>
  <w:style w:type="paragraph" w:customStyle="1" w:styleId="100D2C975F09480F847F5EB28FCF00D3">
    <w:name w:val="100D2C975F09480F847F5EB28FCF00D3"/>
  </w:style>
  <w:style w:type="paragraph" w:customStyle="1" w:styleId="45A0621AB7FD4B60B00172A194512F03">
    <w:name w:val="45A0621AB7FD4B60B00172A194512F03"/>
  </w:style>
  <w:style w:type="paragraph" w:customStyle="1" w:styleId="8A6034DC6EC649FAB732CCCD2FE75BBD">
    <w:name w:val="8A6034DC6EC649FAB732CCCD2FE75BBD"/>
  </w:style>
  <w:style w:type="paragraph" w:customStyle="1" w:styleId="9565AC9DA66F4BA2865D9B70D5A3812C">
    <w:name w:val="9565AC9DA66F4BA2865D9B70D5A3812C"/>
  </w:style>
  <w:style w:type="paragraph" w:customStyle="1" w:styleId="C707E4DE3FFF442A95D59293D0A6550E">
    <w:name w:val="C707E4DE3FFF442A95D59293D0A6550E"/>
  </w:style>
  <w:style w:type="paragraph" w:customStyle="1" w:styleId="765BE20BCA2E4FE4807E5B86CFCC629C">
    <w:name w:val="765BE20BCA2E4FE4807E5B86CFCC629C"/>
  </w:style>
  <w:style w:type="paragraph" w:customStyle="1" w:styleId="094D54701D4B4E6EA6AF33A905E224A3">
    <w:name w:val="094D54701D4B4E6EA6AF33A905E224A3"/>
  </w:style>
  <w:style w:type="paragraph" w:customStyle="1" w:styleId="418B1EE4FF0E465485E1C389F9769450">
    <w:name w:val="418B1EE4FF0E465485E1C389F9769450"/>
  </w:style>
  <w:style w:type="paragraph" w:customStyle="1" w:styleId="37C082C35B1949CA87E1BA93F728DF96">
    <w:name w:val="37C082C35B1949CA87E1BA93F728DF96"/>
  </w:style>
  <w:style w:type="paragraph" w:customStyle="1" w:styleId="54855162E485440BBCE5FF6E06AA57A1">
    <w:name w:val="54855162E485440BBCE5FF6E06AA57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6CE66F37-5CD3-47FE-B71E-5568217D7130}">
  <ds:schemaRefs>
    <ds:schemaRef ds:uri="http://schemas.openxmlformats.org/officeDocument/2006/bibliography"/>
  </ds:schemaRefs>
</ds:datastoreItem>
</file>

<file path=customXml/itemProps2.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3.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Professional services business plan</Template>
  <TotalTime>0</TotalTime>
  <Pages>6</Pages>
  <Words>459</Words>
  <Characters>2617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Streamlit Generative AI Application Documentation</vt:lpstr>
    </vt:vector>
  </TitlesOfParts>
  <Company/>
  <LinksUpToDate>false</LinksUpToDate>
  <CharactersWithSpaces>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Streamlit Generative AI Application Documentation</dc:title>
  <dc:subject/>
  <dc:creator/>
  <cp:keywords/>
  <dc:description/>
  <cp:lastModifiedBy/>
  <cp:revision>1</cp:revision>
  <dcterms:created xsi:type="dcterms:W3CDTF">2024-01-18T05:48:00Z</dcterms:created>
  <dcterms:modified xsi:type="dcterms:W3CDTF">2024-01-18T06:20:00Z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